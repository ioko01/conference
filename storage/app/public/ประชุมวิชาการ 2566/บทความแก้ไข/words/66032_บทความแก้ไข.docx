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A04E9B" w14:textId="77777777" w:rsidR="004A1C03" w:rsidRPr="004A1C03" w:rsidRDefault="004A1C03" w:rsidP="004A1C03">
      <w:pPr>
        <w:tabs>
          <w:tab w:val="left" w:pos="900"/>
          <w:tab w:val="left" w:pos="1800"/>
          <w:tab w:val="left" w:pos="2520"/>
        </w:tabs>
        <w:jc w:val="center"/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lang w:eastAsia="en-US"/>
        </w:rPr>
      </w:pPr>
      <w:bookmarkStart w:id="0" w:name="_Hlk122506715"/>
      <w:bookmarkStart w:id="1" w:name="_Hlk122334714"/>
      <w:bookmarkEnd w:id="0"/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การพัฒนาสื่อการสอน</w:t>
      </w:r>
      <w:r w:rsidRPr="004A1C03"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เรื่อง</w:t>
      </w:r>
      <w:r w:rsidRPr="004A1C03"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การต่อวงจรไฟฟ้าภายในบ้าน</w:t>
      </w:r>
      <w:r w:rsidRPr="004A1C03"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</w:p>
    <w:p w14:paraId="6DDB7058" w14:textId="333274C3" w:rsidR="004A1C03" w:rsidRDefault="004A1C03" w:rsidP="004A1C03">
      <w:pPr>
        <w:tabs>
          <w:tab w:val="left" w:pos="900"/>
          <w:tab w:val="left" w:pos="1800"/>
          <w:tab w:val="left" w:pos="2520"/>
        </w:tabs>
        <w:jc w:val="center"/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lang w:eastAsia="en-US"/>
        </w:rPr>
      </w:pPr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สำหรับชั้นมัธยมศึกษาปีที่</w:t>
      </w:r>
      <w:r w:rsidRPr="004A1C03"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cs/>
          <w:lang w:eastAsia="en-US"/>
        </w:rPr>
        <w:t xml:space="preserve"> 6 </w:t>
      </w:r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โรงเรียนเขาแก้ววิทยา</w:t>
      </w:r>
      <w:proofErr w:type="spellStart"/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สรรพ์</w:t>
      </w:r>
      <w:proofErr w:type="spellEnd"/>
      <w:r w:rsidRPr="004A1C03"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อำเภอเชียงคาน</w:t>
      </w:r>
      <w:r w:rsidRPr="004A1C03">
        <w:rPr>
          <w:rFonts w:ascii="TH SarabunPSK" w:eastAsiaTheme="minorEastAsia" w:hAnsi="TH SarabunPSK" w:cs="TH SarabunPSK"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4A1C03">
        <w:rPr>
          <w:rFonts w:ascii="TH SarabunPSK" w:eastAsiaTheme="minorEastAsia" w:hAnsi="TH SarabunPSK" w:cs="TH SarabunPSK" w:hint="cs"/>
          <w:color w:val="000000" w:themeColor="text1"/>
          <w:kern w:val="24"/>
          <w:sz w:val="34"/>
          <w:szCs w:val="34"/>
          <w:cs/>
          <w:lang w:eastAsia="en-US"/>
        </w:rPr>
        <w:t>จังหวัดเลย</w:t>
      </w:r>
    </w:p>
    <w:p w14:paraId="31B6376E" w14:textId="5639C8A7" w:rsidR="004A1C03" w:rsidRPr="00D63773" w:rsidRDefault="004A1C03" w:rsidP="004A1C03">
      <w:pPr>
        <w:tabs>
          <w:tab w:val="left" w:pos="900"/>
          <w:tab w:val="left" w:pos="1800"/>
          <w:tab w:val="left" w:pos="2520"/>
        </w:tabs>
        <w:jc w:val="center"/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</w:pP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Development </w:t>
      </w:r>
      <w:r w:rsidRPr="00C9297C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of </w:t>
      </w:r>
      <w:r w:rsidR="001C4D22" w:rsidRPr="00C9297C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instructional media</w:t>
      </w:r>
      <w:r w:rsidR="001C4D22" w:rsidRPr="00C9297C">
        <w:rPr>
          <w:rFonts w:ascii="TH SarabunPSK" w:eastAsiaTheme="minorEastAsia" w:hAnsi="TH SarabunPSK" w:cs="TH SarabunPSK" w:hint="cs"/>
          <w:color w:val="000000" w:themeColor="text1"/>
          <w:kern w:val="24"/>
          <w:sz w:val="31"/>
          <w:szCs w:val="31"/>
          <w:cs/>
          <w:lang w:eastAsia="en-US"/>
        </w:rPr>
        <w:t xml:space="preserve"> </w:t>
      </w: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on the connection of electrical circuits in the house for Secondary year </w:t>
      </w: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cs/>
          <w:lang w:eastAsia="en-US"/>
        </w:rPr>
        <w:t>6</w:t>
      </w: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, </w:t>
      </w:r>
      <w:proofErr w:type="spellStart"/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Khao</w:t>
      </w:r>
      <w:proofErr w:type="spellEnd"/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 </w:t>
      </w:r>
      <w:proofErr w:type="spellStart"/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Kaew</w:t>
      </w:r>
      <w:proofErr w:type="spellEnd"/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 </w:t>
      </w:r>
      <w:proofErr w:type="spellStart"/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Wittayasan</w:t>
      </w:r>
      <w:proofErr w:type="spellEnd"/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 </w:t>
      </w:r>
      <w:r w:rsidR="00D63773"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S</w:t>
      </w: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chool </w:t>
      </w:r>
      <w:r w:rsidR="00D63773"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C</w:t>
      </w: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hiang </w:t>
      </w:r>
      <w:r w:rsidR="00D63773"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K</w:t>
      </w: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han district, </w:t>
      </w:r>
      <w:proofErr w:type="spellStart"/>
      <w:r w:rsidR="00D63773"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L</w:t>
      </w:r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oei</w:t>
      </w:r>
      <w:proofErr w:type="spellEnd"/>
      <w:r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 xml:space="preserve"> province</w:t>
      </w:r>
      <w:r w:rsidR="00D63773" w:rsidRPr="00D63773"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  <w:t>.</w:t>
      </w:r>
    </w:p>
    <w:p w14:paraId="38496136" w14:textId="2CD85929" w:rsidR="00E356C3" w:rsidRPr="00730BB1" w:rsidRDefault="00D63773" w:rsidP="00E356C3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</w:pP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จิรา</w:t>
      </w:r>
      <w:proofErr w:type="spellStart"/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ยุทธ</w:t>
      </w:r>
      <w:proofErr w:type="spellEnd"/>
      <w:r w:rsidR="006E6CD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1C0A3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กันยา</w:t>
      </w:r>
      <w:bookmarkStart w:id="2" w:name="_GoBack"/>
      <w:bookmarkEnd w:id="2"/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ประสิทธิ์</w:t>
      </w:r>
      <w:r w:rsidR="00C27ABB" w:rsidRPr="00730BB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1</w:t>
      </w:r>
      <w:r w:rsidR="00E356C3"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อภิสิทธิ์</w:t>
      </w:r>
      <w:r w:rsidR="006E6CD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proofErr w:type="spellStart"/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สิมสวัสดิ์</w:t>
      </w:r>
      <w:proofErr w:type="spellEnd"/>
      <w:r w:rsidR="00C27ABB" w:rsidRPr="00730BB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2</w:t>
      </w:r>
      <w:r w:rsidR="006E6CD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proofErr w:type="spellStart"/>
      <w:r w:rsidR="006E6CD7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และศิวกร</w:t>
      </w:r>
      <w:proofErr w:type="spellEnd"/>
      <w:r w:rsidR="006E6CD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E356C3"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แก้วรัตน์</w:t>
      </w:r>
      <w:r w:rsidR="00C27ABB" w:rsidRPr="00730BB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3</w:t>
      </w:r>
    </w:p>
    <w:p w14:paraId="0559B65A" w14:textId="77777777" w:rsidR="0060752C" w:rsidRPr="00730BB1" w:rsidRDefault="0060752C" w:rsidP="0060752C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>E-mail: siwakorn.kae@lru.ac.th</w:t>
      </w:r>
    </w:p>
    <w:p w14:paraId="4952C057" w14:textId="2886406A" w:rsidR="00E356C3" w:rsidRPr="00730BB1" w:rsidRDefault="0060752C" w:rsidP="00E356C3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730BB1">
        <w:rPr>
          <w:rFonts w:ascii="TH SarabunPSK" w:hAnsi="TH SarabunPSK" w:cs="TH SarabunPSK"/>
          <w:noProof/>
          <w:color w:val="000000" w:themeColor="text1"/>
          <w:lang w:eastAsia="en-US"/>
        </w:rPr>
        <mc:AlternateContent>
          <mc:Choice Requires="wps">
            <w:drawing>
              <wp:anchor distT="4294967295" distB="4294967295" distL="114300" distR="114300" simplePos="0" relativeHeight="251669504" behindDoc="0" locked="0" layoutInCell="1" allowOverlap="1" wp14:anchorId="0E84EB2B" wp14:editId="1C3E9927">
                <wp:simplePos x="0" y="0"/>
                <wp:positionH relativeFrom="column">
                  <wp:posOffset>3175</wp:posOffset>
                </wp:positionH>
                <wp:positionV relativeFrom="paragraph">
                  <wp:posOffset>232409</wp:posOffset>
                </wp:positionV>
                <wp:extent cx="6092190" cy="0"/>
                <wp:effectExtent l="0" t="19050" r="22860" b="38100"/>
                <wp:wrapNone/>
                <wp:docPr id="4" name="Lin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219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C4C1F99" id="Line 543" o:spid="_x0000_s1026" style="position:absolute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25pt,18.3pt" to="479.9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" strokeweight="4.5pt">
                <v:stroke linestyle="thickThin"/>
              </v:line>
            </w:pict>
          </mc:Fallback>
        </mc:AlternateContent>
      </w:r>
      <w:r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โทรศัพท์ </w:t>
      </w: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>08-9713-1270</w:t>
      </w:r>
    </w:p>
    <w:p w14:paraId="06A9B37C" w14:textId="77777777" w:rsidR="0081626B" w:rsidRPr="00730BB1" w:rsidRDefault="00C3329C" w:rsidP="00C3329C">
      <w:pPr>
        <w:ind w:left="900" w:hanging="900"/>
        <w:jc w:val="center"/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บทคัดย่อ</w:t>
      </w:r>
    </w:p>
    <w:p w14:paraId="37574269" w14:textId="1FF57CC4" w:rsidR="003D60FD" w:rsidRPr="002854DB" w:rsidRDefault="003D60FD" w:rsidP="003D60FD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6B60B1">
        <w:rPr>
          <w:rFonts w:ascii="TH SarabunPSK" w:hAnsi="TH SarabunPSK" w:cs="TH SarabunPSK"/>
          <w:sz w:val="28"/>
          <w:szCs w:val="28"/>
          <w:cs/>
        </w:rPr>
        <w:t xml:space="preserve">การวิจัยครั้งนี้มีวัตถุประสงค์เพื่อ </w:t>
      </w:r>
      <w:r w:rsidR="002A7299" w:rsidRPr="006B60B1">
        <w:rPr>
          <w:rFonts w:ascii="TH SarabunPSK" w:hAnsi="TH SarabunPSK" w:cs="TH SarabunPSK"/>
          <w:sz w:val="28"/>
          <w:szCs w:val="28"/>
        </w:rPr>
        <w:t>1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)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เพื่อพัฒนาสื่อการสอน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>6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ให้มีประสิทธิภาพตามเกณฑ์ที่กำหนด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 xml:space="preserve">80/80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2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)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เพื่อศึกษาผลสัมฤทธิ์ทางการเรียน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>6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</w:t>
      </w:r>
      <w:r w:rsidR="00C90E16">
        <w:rPr>
          <w:rFonts w:ascii="TH SarabunPSK" w:hAnsi="TH SarabunPSK" w:cs="TH SarabunPSK" w:hint="cs"/>
          <w:sz w:val="28"/>
          <w:szCs w:val="28"/>
          <w:cs/>
        </w:rPr>
        <w:t>วิทยา</w:t>
      </w:r>
      <w:proofErr w:type="spellStart"/>
      <w:r w:rsidR="00C90E16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C90E1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>3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)</w:t>
      </w:r>
      <w:r w:rsidR="002A7299" w:rsidRPr="006B60B1">
        <w:rPr>
          <w:rFonts w:ascii="TH SarabunPSK" w:hAnsi="TH SarabunPSK" w:cs="TH SarabunPSK"/>
          <w:sz w:val="28"/>
          <w:szCs w:val="28"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เพื่อเปรียบเทียบผลสัมฤทธิ์ทางการเรียนก่อนเรียนและหลังเรียน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 xml:space="preserve">6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6B60B1">
        <w:rPr>
          <w:rFonts w:ascii="TH SarabunPSK" w:hAnsi="TH SarabunPSK" w:cs="TH SarabunPSK"/>
          <w:sz w:val="28"/>
          <w:szCs w:val="28"/>
          <w:cs/>
        </w:rPr>
        <w:t xml:space="preserve">กลุ่มเป้าหมาย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ได้จากการเลือกตัวอย่างแบบเฉพาะเจาะจง</w:t>
      </w:r>
      <w:r w:rsidR="00F14DF4">
        <w:rPr>
          <w:rFonts w:ascii="TH SarabunPSK" w:hAnsi="TH SarabunPSK" w:cs="TH SarabunPSK" w:hint="cs"/>
          <w:sz w:val="28"/>
          <w:szCs w:val="28"/>
          <w:cs/>
        </w:rPr>
        <w:t xml:space="preserve"> (</w:t>
      </w:r>
      <w:r w:rsidR="00F14DF4">
        <w:rPr>
          <w:rFonts w:ascii="TH SarabunPSK" w:hAnsi="TH SarabunPSK" w:cs="TH SarabunPSK"/>
          <w:sz w:val="28"/>
          <w:szCs w:val="28"/>
        </w:rPr>
        <w:t>Purposive</w:t>
      </w:r>
      <w:r w:rsidR="00525805">
        <w:rPr>
          <w:rFonts w:ascii="TH SarabunPSK" w:hAnsi="TH SarabunPSK" w:cs="TH SarabunPSK"/>
          <w:sz w:val="28"/>
          <w:szCs w:val="28"/>
        </w:rPr>
        <w:t xml:space="preserve"> Sampling</w:t>
      </w:r>
      <w:r w:rsidR="00525805">
        <w:rPr>
          <w:rFonts w:ascii="TH SarabunPSK" w:hAnsi="TH SarabunPSK" w:cs="TH SarabunPSK" w:hint="cs"/>
          <w:sz w:val="28"/>
          <w:szCs w:val="28"/>
          <w:cs/>
        </w:rPr>
        <w:t>)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นักเรียนระดับชั้นมัธยมศึกษาปีที่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6/2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ที่ศึกษาอยู่ในภาคเรียนที่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2564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ที่เลือกเรียนกลุ่มสาระการงานอาชีพ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22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คน เครื่องมือที่ใช้ในการวิจัย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E87F81">
        <w:rPr>
          <w:rFonts w:ascii="TH SarabunPSK" w:hAnsi="TH SarabunPSK" w:cs="TH SarabunPSK" w:hint="cs"/>
          <w:sz w:val="28"/>
          <w:szCs w:val="28"/>
          <w:cs/>
        </w:rPr>
        <w:t>1</w:t>
      </w:r>
      <w:r w:rsidR="00820FB4">
        <w:rPr>
          <w:rFonts w:ascii="TH SarabunPSK" w:hAnsi="TH SarabunPSK" w:cs="TH SarabunPSK"/>
          <w:sz w:val="28"/>
          <w:szCs w:val="28"/>
        </w:rPr>
        <w:t>.</w:t>
      </w:r>
      <w:r w:rsidR="00E87F81">
        <w:rPr>
          <w:rFonts w:ascii="TH SarabunPSK" w:hAnsi="TH SarabunPSK" w:cs="TH SarabunPSK"/>
          <w:sz w:val="28"/>
          <w:szCs w:val="28"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แผนการจัดการเรียนรู้</w:t>
      </w:r>
      <w:r w:rsidR="002854D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และสื่อการสอน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E87F81">
        <w:rPr>
          <w:rFonts w:ascii="TH SarabunPSK" w:hAnsi="TH SarabunPSK" w:cs="TH SarabunPSK" w:hint="cs"/>
          <w:sz w:val="28"/>
          <w:szCs w:val="28"/>
          <w:cs/>
        </w:rPr>
        <w:t>2</w:t>
      </w:r>
      <w:r w:rsidR="00820FB4">
        <w:rPr>
          <w:rFonts w:ascii="TH SarabunPSK" w:hAnsi="TH SarabunPSK" w:cs="TH SarabunPSK"/>
          <w:sz w:val="28"/>
          <w:szCs w:val="28"/>
        </w:rPr>
        <w:t>.</w:t>
      </w:r>
      <w:r w:rsidR="004104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6/2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เป็นแบบปรนัย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4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ตัวเลือก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30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ข้อ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C43640" w:rsidRPr="006B60B1">
        <w:rPr>
          <w:rFonts w:ascii="TH SarabunPSK" w:hAnsi="TH SarabunPSK" w:cs="TH SarabunPSK" w:hint="cs"/>
          <w:sz w:val="28"/>
          <w:szCs w:val="28"/>
          <w:cs/>
        </w:rPr>
        <w:t>สถิติที่ใช้ในการวิเคราะห์ข้อมูล</w:t>
      </w:r>
      <w:r w:rsidR="00C43640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ค่าเฉลี่ย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ค่าร้อยละ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ค่าส่วนเบี่ยงเบนมาตรฐาน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2854DB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2854DB" w:rsidRPr="00C9297C">
        <w:rPr>
          <w:rFonts w:ascii="TH SarabunPSK" w:hAnsi="TH SarabunPSK" w:cs="TH SarabunPSK"/>
          <w:color w:val="000000" w:themeColor="text1"/>
          <w:sz w:val="28"/>
          <w:szCs w:val="28"/>
        </w:rPr>
        <w:t>t-test dependent samples</w:t>
      </w:r>
    </w:p>
    <w:p w14:paraId="216FB796" w14:textId="77777777" w:rsidR="00C43640" w:rsidRPr="00D63773" w:rsidRDefault="00C43640" w:rsidP="003D60FD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943634" w:themeColor="accent2" w:themeShade="BF"/>
          <w:sz w:val="28"/>
          <w:szCs w:val="28"/>
        </w:rPr>
      </w:pPr>
    </w:p>
    <w:p w14:paraId="299B8FFC" w14:textId="77777777" w:rsidR="003D60FD" w:rsidRPr="00730BB1" w:rsidRDefault="003D60FD" w:rsidP="003D60FD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>ผลการวิจัย พบว่า</w:t>
      </w:r>
    </w:p>
    <w:p w14:paraId="4FEF8838" w14:textId="3D5DDB8A" w:rsidR="003D60FD" w:rsidRPr="00C9297C" w:rsidRDefault="003D60FD" w:rsidP="003D60FD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1.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การพัฒนาสื่อการสอน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F76524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มีประสิทธิภาพ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2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76524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87.58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</w:rPr>
        <w:t>/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87.42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ซึ่งเป็นไปตามเกณฑ์ที่กำหนดคือ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</w:t>
      </w:r>
    </w:p>
    <w:p w14:paraId="2B67EB86" w14:textId="35EAE205" w:rsidR="003D60FD" w:rsidRDefault="003D60FD" w:rsidP="00C43640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 xml:space="preserve">2.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การศึกษาผลสัมฤทธิ์ทางการเรียน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กลุ่มตัวอย่างมี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คะ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แนนเฉลี่ยการ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ทดสอบก่อนเรียนเท่ากับ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15.68 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และคะแนนเฉลี่ยการ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ทดสอบหลังเรียนเท่ากับ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26.23 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10.55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คิดเป็นร้อยละ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67.28</w:t>
      </w:r>
    </w:p>
    <w:p w14:paraId="19D12052" w14:textId="3A3865EE" w:rsidR="00C34EBB" w:rsidRPr="00C9297C" w:rsidRDefault="000928D3" w:rsidP="00C34EB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3. การเปรียบเทียบผลสัมฤทธิ์ทางการเรียนก่อนเรียนและหลังเรียน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34EBB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มีคะแนนเฉลี่ยหลังเรียนสูงกว่าก่อนเรียนอย่างมีนัยสำคัญทางสถิติที่ระดับ</w:t>
      </w:r>
      <w:r w:rsidR="00C34EBB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.0</w:t>
      </w:r>
      <w:r w:rsidR="00C34EBB" w:rsidRPr="00C9297C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</w:p>
    <w:p w14:paraId="756BCCF5" w14:textId="7F487583" w:rsidR="00647309" w:rsidRPr="008324B4" w:rsidRDefault="00647309" w:rsidP="00C34EB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7965514C" w14:textId="27A97FB5" w:rsidR="0081626B" w:rsidRPr="00730BB1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คำสำคัญ</w:t>
      </w: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>:</w:t>
      </w: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 xml:space="preserve"> 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E961BC" w:rsidRPr="00730BB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576762" w:rsidRPr="00730B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ประสิทธิภาพ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</w:t>
      </w:r>
      <w:r w:rsidR="006B60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ารสอน</w:t>
      </w:r>
      <w:r w:rsidR="00F83662" w:rsidRPr="00730BB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วงจรไฟฟ้าภายในบ้าน</w:t>
      </w:r>
      <w:r w:rsidR="002961F6" w:rsidRPr="00730BB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="002961F6" w:rsidRPr="00730BB1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</w:t>
      </w:r>
      <w:r w:rsidR="00F83662" w:rsidRPr="00730B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ผลสัมฤทธิ์ทางการเรียน</w:t>
      </w:r>
    </w:p>
    <w:p w14:paraId="5651CA6A" w14:textId="184C0610" w:rsidR="00396C63" w:rsidRPr="00730BB1" w:rsidRDefault="00396C63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A36FB63" w14:textId="77777777" w:rsidR="009B1F66" w:rsidRDefault="009B1F66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06BCFA2" w14:textId="77777777" w:rsidR="00286322" w:rsidRDefault="0028632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9E086CE" w14:textId="77777777" w:rsidR="00476B11" w:rsidRDefault="00476B11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5A03108" w14:textId="77777777" w:rsidR="00476B11" w:rsidRDefault="00476B11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BB5B9FE" w14:textId="77777777" w:rsidR="00476B11" w:rsidRPr="006B60B1" w:rsidRDefault="00476B11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A65D33D" w14:textId="164FF50D" w:rsidR="004F1794" w:rsidRPr="00730BB1" w:rsidRDefault="00396C63" w:rsidP="00396C63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730BB1">
        <w:rPr>
          <w:rFonts w:ascii="TH SarabunPSK" w:hAnsi="TH SarabunPSK" w:cs="TH SarabunPSK"/>
          <w:noProof/>
          <w:color w:val="000000" w:themeColor="text1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4B747C" wp14:editId="0D8FBE1A">
                <wp:simplePos x="0" y="0"/>
                <wp:positionH relativeFrom="column">
                  <wp:posOffset>0</wp:posOffset>
                </wp:positionH>
                <wp:positionV relativeFrom="paragraph">
                  <wp:posOffset>57785</wp:posOffset>
                </wp:positionV>
                <wp:extent cx="6318885" cy="742950"/>
                <wp:effectExtent l="0" t="0" r="5715" b="0"/>
                <wp:wrapNone/>
                <wp:docPr id="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888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BD744" w14:textId="77777777" w:rsidR="00F51257" w:rsidRPr="008114E9" w:rsidRDefault="00F51257" w:rsidP="004F1794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3010"/>
                              </w:tabs>
                              <w:rPr>
                                <w:rFonts w:ascii="TH SarabunPSK" w:hAnsi="TH SarabunPSK" w:cs="TH SarabunPSK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>,2</w:t>
                            </w:r>
                            <w:proofErr w:type="gramEnd"/>
                            <w:r w:rsidRPr="008114E9"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 xml:space="preserve"> </w:t>
                            </w:r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นักศึกษาระดับปริญญาตรี หลักสูตร</w:t>
                            </w:r>
                            <w:proofErr w:type="spellStart"/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ครุศาสตร</w:t>
                            </w:r>
                            <w:proofErr w:type="spellEnd"/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บัณฑิต สาขาวิชาอุตสาหกรรมศิลป์ คณะครุศาสตร์ มหาวิทยาลัยราช</w:t>
                            </w:r>
                            <w:proofErr w:type="spellStart"/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ภัฏ</w:t>
                            </w:r>
                            <w:proofErr w:type="spellEnd"/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เลย</w:t>
                            </w:r>
                          </w:p>
                          <w:p w14:paraId="520E173B" w14:textId="77777777" w:rsidR="00F51257" w:rsidRPr="008114E9" w:rsidRDefault="00F51257" w:rsidP="004F1794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3010"/>
                              </w:tabs>
                              <w:rPr>
                                <w:rFonts w:ascii="TH SarabunPSK" w:hAnsi="TH SarabunPSK" w:cs="TH SarabunPSK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>3</w:t>
                            </w:r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 อาจารย์ประจำสาขาวิชาอุตสาหกรรมศิลป์ คณะครุศาสตร์ มหาวิทยาลัยราช</w:t>
                            </w:r>
                            <w:proofErr w:type="spellStart"/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ภัฏ</w:t>
                            </w:r>
                            <w:proofErr w:type="spellEnd"/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เลย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4B747C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0;margin-top:4.55pt;width:497.55pt;height:5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" stroked="f">
                <v:textbox>
                  <w:txbxContent>
                    <w:p w14:paraId="27CBD744" w14:textId="77777777" w:rsidR="00F51257" w:rsidRPr="008114E9" w:rsidRDefault="00F51257" w:rsidP="004F1794">
                      <w:pPr>
                        <w:pBdr>
                          <w:top w:val="single" w:sz="4" w:space="1" w:color="auto"/>
                        </w:pBdr>
                        <w:tabs>
                          <w:tab w:val="left" w:pos="3010"/>
                        </w:tabs>
                        <w:rPr>
                          <w:rFonts w:ascii="TH SarabunPSK" w:hAnsi="TH SarabunPSK" w:cs="TH SarabunPSK"/>
                        </w:rPr>
                      </w:pPr>
                      <w:r>
                        <w:rPr>
                          <w:rFonts w:ascii="TH SarabunPSK" w:hAnsi="TH SarabunPSK" w:cs="TH SarabunPSK"/>
                          <w:vertAlign w:val="superscript"/>
                        </w:rPr>
                        <w:t>1,2</w:t>
                      </w:r>
                      <w:r w:rsidRPr="008114E9">
                        <w:rPr>
                          <w:rFonts w:ascii="TH SarabunPSK" w:hAnsi="TH SarabunPSK" w:cs="TH SarabunPSK"/>
                          <w:vertAlign w:val="superscript"/>
                        </w:rPr>
                        <w:t xml:space="preserve"> </w:t>
                      </w:r>
                      <w:r w:rsidRPr="008114E9">
                        <w:rPr>
                          <w:rFonts w:ascii="TH SarabunPSK" w:hAnsi="TH SarabunPSK" w:cs="TH SarabunPSK"/>
                          <w:cs/>
                        </w:rPr>
                        <w:t>นักศึกษาระดับปริญญาตรี หลักสูตรครุ</w:t>
                      </w:r>
                      <w:proofErr w:type="spellStart"/>
                      <w:r w:rsidRPr="008114E9">
                        <w:rPr>
                          <w:rFonts w:ascii="TH SarabunPSK" w:hAnsi="TH SarabunPSK" w:cs="TH SarabunPSK"/>
                          <w:cs/>
                        </w:rPr>
                        <w:t>ศา</w:t>
                      </w:r>
                      <w:proofErr w:type="spellEnd"/>
                      <w:r w:rsidRPr="008114E9">
                        <w:rPr>
                          <w:rFonts w:ascii="TH SarabunPSK" w:hAnsi="TH SarabunPSK" w:cs="TH SarabunPSK"/>
                          <w:cs/>
                        </w:rPr>
                        <w:t>สตรบัณฑิต สาขาวิชาอุตสาหกรรมศิลป์ คณะครุศาสตร์ มหาวิทยาลัยราชภัฏเลย</w:t>
                      </w:r>
                    </w:p>
                    <w:p w14:paraId="520E173B" w14:textId="77777777" w:rsidR="00F51257" w:rsidRPr="008114E9" w:rsidRDefault="00F51257" w:rsidP="004F1794">
                      <w:pPr>
                        <w:pBdr>
                          <w:top w:val="single" w:sz="4" w:space="1" w:color="auto"/>
                        </w:pBdr>
                        <w:tabs>
                          <w:tab w:val="left" w:pos="3010"/>
                        </w:tabs>
                        <w:rPr>
                          <w:rFonts w:ascii="TH SarabunPSK" w:hAnsi="TH SarabunPSK" w:cs="TH SarabunPSK"/>
                        </w:rPr>
                      </w:pPr>
                      <w:r>
                        <w:rPr>
                          <w:rFonts w:ascii="TH SarabunPSK" w:hAnsi="TH SarabunPSK" w:cs="TH SarabunPSK"/>
                          <w:vertAlign w:val="superscript"/>
                        </w:rPr>
                        <w:t>3</w:t>
                      </w:r>
                      <w:r w:rsidRPr="008114E9">
                        <w:rPr>
                          <w:rFonts w:ascii="TH SarabunPSK" w:hAnsi="TH SarabunPSK" w:cs="TH SarabunPSK"/>
                          <w:cs/>
                        </w:rPr>
                        <w:t xml:space="preserve"> อาจารย์ประจำสาขาวิชาอุตสาหกรรมศิลป์ คณะครุศาสตร์ มหาวิทยาลัยราชภัฏเลย</w:t>
                      </w:r>
                    </w:p>
                  </w:txbxContent>
                </v:textbox>
              </v:shape>
            </w:pict>
          </mc:Fallback>
        </mc:AlternateContent>
      </w:r>
    </w:p>
    <w:p w14:paraId="5319B5CF" w14:textId="77777777" w:rsidR="00286322" w:rsidRPr="00730BB1" w:rsidRDefault="00286322" w:rsidP="00286322">
      <w:pPr>
        <w:ind w:left="900" w:hanging="900"/>
        <w:jc w:val="center"/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lastRenderedPageBreak/>
        <w:t>Abstract</w:t>
      </w:r>
    </w:p>
    <w:p w14:paraId="418F63D6" w14:textId="7938994F" w:rsidR="000928D3" w:rsidRPr="002854DB" w:rsidRDefault="000928D3" w:rsidP="00493D0F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ab/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The objectives of this research were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1)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to develop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instructional media</w:t>
      </w:r>
      <w:r w:rsidR="001C4D22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 xml:space="preserve">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on how to connect electrical circuits in the house. For Secondary year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 To be effective according to the specified criteria </w:t>
      </w:r>
      <w:r w:rsidR="004732FD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80/80 2</w:t>
      </w:r>
      <w:proofErr w:type="gramStart"/>
      <w:r w:rsidR="004732FD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)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To</w:t>
      </w:r>
      <w:proofErr w:type="gram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study the learning achievement on the connection of electrical circuits in the house for Secondary year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3)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to compare the learning achievements before and after school on the connection of el</w:t>
      </w:r>
      <w:r w:rsid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ectrical circuits in the house f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or Secondary year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 xml:space="preserve">.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It was obtained by selecting a specific sample, namely, Secondary year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6/2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students at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School. Chiang Khan District,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Loei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Province who studied in the second semester of the academic year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2021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who chose to study in the occupational group of </w:t>
      </w:r>
      <w:r w:rsidR="005D10C2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22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peop</w:t>
      </w:r>
      <w:r w:rsidR="005D10C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le.</w:t>
      </w:r>
      <w:r w:rsidR="005D10C2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 xml:space="preserve">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The research instruments were as follows: 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1.</w:t>
      </w:r>
      <w:r w:rsidR="004732FD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Learning management plan and </w:t>
      </w:r>
      <w:r w:rsidR="001C4D22" w:rsidRP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instructional media</w:t>
      </w:r>
      <w:r w:rsid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on the connection of el</w:t>
      </w:r>
      <w:r w:rsid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ectrical circuits in the house f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or Grade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6/2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</w:t>
      </w:r>
      <w:r w:rsidR="00867E40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>.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="004732FD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>2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="004732FD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gram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an</w:t>
      </w:r>
      <w:proofErr w:type="gram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achievement test on the topic of household electr</w:t>
      </w:r>
      <w:r w:rsidR="0099306B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ical circuits f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or Secondary year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6/2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School, it was a multiple choice of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30 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items. The data were analyzed by finding the mean,</w:t>
      </w:r>
      <w:r w:rsidR="00340C89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percentage, standard deviation</w:t>
      </w:r>
      <w:r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and </w:t>
      </w:r>
      <w:r w:rsidR="002854DB" w:rsidRPr="00C9297C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t-test dependent samples.</w:t>
      </w:r>
    </w:p>
    <w:p w14:paraId="5B3E9AF6" w14:textId="77777777" w:rsidR="00A202E0" w:rsidRDefault="00A202E0" w:rsidP="00A202E0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8242DF">
        <w:rPr>
          <w:rFonts w:ascii="TH SarabunPSK" w:hAnsi="TH SarabunPSK" w:cs="TH SarabunPSK"/>
          <w:sz w:val="28"/>
          <w:szCs w:val="28"/>
        </w:rPr>
        <w:tab/>
        <w:t>The result found that:</w:t>
      </w:r>
    </w:p>
    <w:p w14:paraId="60644731" w14:textId="697F0691" w:rsidR="00133D8C" w:rsidRPr="00C9297C" w:rsidRDefault="00133D8C" w:rsidP="00A202E0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C9297C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2F1330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efficiency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1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/E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of </w:t>
      </w:r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development of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instructional media </w:t>
      </w:r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on the connection of el</w:t>
      </w:r>
      <w:r w:rsidR="002A26DB" w:rsidRPr="00C9297C">
        <w:rPr>
          <w:rFonts w:ascii="TH SarabunPSK" w:hAnsi="TH SarabunPSK" w:cs="TH SarabunPSK"/>
          <w:color w:val="000000" w:themeColor="text1"/>
          <w:sz w:val="28"/>
          <w:szCs w:val="28"/>
        </w:rPr>
        <w:t>ectrical circuits in the house f</w:t>
      </w:r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or Secondary year 6, </w:t>
      </w:r>
      <w:proofErr w:type="spellStart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Khao</w:t>
      </w:r>
      <w:proofErr w:type="spellEnd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Kaew</w:t>
      </w:r>
      <w:proofErr w:type="spellEnd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Wittayasan</w:t>
      </w:r>
      <w:proofErr w:type="spellEnd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School</w:t>
      </w:r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is 87.58 /87.42 which is according to the specified criteria set 80/80</w:t>
      </w:r>
      <w:r w:rsidR="00954BFB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</w:p>
    <w:p w14:paraId="6B0B731B" w14:textId="4988C3D4" w:rsidR="00115A46" w:rsidRDefault="00115A46" w:rsidP="004F485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954BF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/>
          <w:sz w:val="28"/>
          <w:szCs w:val="28"/>
        </w:rPr>
        <w:t>Study the results of learning about the connection of el</w:t>
      </w:r>
      <w:r w:rsidR="001C4D22">
        <w:rPr>
          <w:rFonts w:ascii="TH SarabunPSK" w:hAnsi="TH SarabunPSK" w:cs="TH SarabunPSK"/>
          <w:sz w:val="28"/>
          <w:szCs w:val="28"/>
        </w:rPr>
        <w:t>ectrical circuits in the house f</w:t>
      </w:r>
      <w:r w:rsidR="00954BFB" w:rsidRPr="00954BFB">
        <w:rPr>
          <w:rFonts w:ascii="TH SarabunPSK" w:hAnsi="TH SarabunPSK" w:cs="TH SarabunPSK"/>
          <w:sz w:val="28"/>
          <w:szCs w:val="28"/>
        </w:rPr>
        <w:t xml:space="preserve">or Secondary year 6 at </w:t>
      </w:r>
      <w:proofErr w:type="spellStart"/>
      <w:r w:rsidR="00954BFB" w:rsidRPr="00954BFB">
        <w:rPr>
          <w:rFonts w:ascii="TH SarabunPSK" w:hAnsi="TH SarabunPSK" w:cs="TH SarabunPSK"/>
          <w:sz w:val="28"/>
          <w:szCs w:val="28"/>
        </w:rPr>
        <w:t>Khao</w:t>
      </w:r>
      <w:proofErr w:type="spellEnd"/>
      <w:r w:rsidR="00954BFB" w:rsidRPr="00954BF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954BFB" w:rsidRPr="00954BFB">
        <w:rPr>
          <w:rFonts w:ascii="TH SarabunPSK" w:hAnsi="TH SarabunPSK" w:cs="TH SarabunPSK"/>
          <w:sz w:val="28"/>
          <w:szCs w:val="28"/>
        </w:rPr>
        <w:t>Kaew</w:t>
      </w:r>
      <w:proofErr w:type="spellEnd"/>
      <w:r w:rsidR="00954BFB" w:rsidRPr="00954BF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954BFB" w:rsidRPr="00954BFB">
        <w:rPr>
          <w:rFonts w:ascii="TH SarabunPSK" w:hAnsi="TH SarabunPSK" w:cs="TH SarabunPSK"/>
          <w:sz w:val="28"/>
          <w:szCs w:val="28"/>
        </w:rPr>
        <w:t>Wittayasan</w:t>
      </w:r>
      <w:proofErr w:type="spellEnd"/>
      <w:r w:rsidR="00954BFB" w:rsidRPr="00954BFB">
        <w:rPr>
          <w:rFonts w:ascii="TH SarabunPSK" w:hAnsi="TH SarabunPSK" w:cs="TH SarabunPSK"/>
          <w:sz w:val="28"/>
          <w:szCs w:val="28"/>
        </w:rPr>
        <w:t xml:space="preserve"> School, it was found that the sample group had an average score of 15.68 pre-semester test and an average score of 26.23 after-study test, and an average educational progress of 10.55, representing 67.28 percent.</w:t>
      </w:r>
    </w:p>
    <w:p w14:paraId="2DD39C57" w14:textId="05532226" w:rsidR="001C4D22" w:rsidRPr="00C9297C" w:rsidRDefault="002F1330" w:rsidP="004F485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3.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The comparison of the learning achievement between before and after used instructional media on the connection of electrical circuits in the house for Secondary year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>6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Khao</w:t>
      </w:r>
      <w:proofErr w:type="spellEnd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Kaew</w:t>
      </w:r>
      <w:proofErr w:type="spellEnd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Wittayasan</w:t>
      </w:r>
      <w:proofErr w:type="spellEnd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School. The result was post-test score more than pre-test that signifi</w:t>
      </w:r>
      <w:r w:rsidR="00874254" w:rsidRPr="00C9297C">
        <w:rPr>
          <w:rFonts w:ascii="TH SarabunPSK" w:hAnsi="TH SarabunPSK" w:cs="TH SarabunPSK"/>
          <w:color w:val="000000" w:themeColor="text1"/>
          <w:sz w:val="28"/>
          <w:szCs w:val="28"/>
        </w:rPr>
        <w:t>cant of statistics level was .01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 </w:t>
      </w:r>
    </w:p>
    <w:p w14:paraId="59CEB424" w14:textId="02450442" w:rsidR="006873D6" w:rsidRPr="004F485B" w:rsidRDefault="006873D6" w:rsidP="004F485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  <w:cs/>
          <w:lang w:val="en"/>
        </w:rPr>
      </w:pPr>
    </w:p>
    <w:p w14:paraId="60D80DE9" w14:textId="36FDAE9C" w:rsidR="00954BFB" w:rsidRPr="008324B4" w:rsidRDefault="009B1F66" w:rsidP="009B1F66">
      <w:pPr>
        <w:tabs>
          <w:tab w:val="left" w:pos="916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28"/>
          <w:szCs w:val="28"/>
          <w:lang w:val="en"/>
        </w:rPr>
      </w:pPr>
      <w:r w:rsidRPr="009B1F66">
        <w:rPr>
          <w:rFonts w:ascii="TH SarabunPSK" w:hAnsi="TH SarabunPSK" w:cs="TH SarabunPSK"/>
          <w:b/>
          <w:bCs/>
          <w:sz w:val="30"/>
          <w:szCs w:val="30"/>
          <w:lang w:val="en"/>
        </w:rPr>
        <w:t xml:space="preserve">Keywords: </w:t>
      </w:r>
      <w:r w:rsidR="009432FD" w:rsidRPr="008324B4">
        <w:rPr>
          <w:rFonts w:ascii="TH SarabunPSK" w:hAnsi="TH SarabunPSK" w:cs="TH SarabunPSK"/>
          <w:sz w:val="28"/>
          <w:szCs w:val="28"/>
          <w:lang w:val="en"/>
        </w:rPr>
        <w:t>instructional media</w:t>
      </w:r>
      <w:r w:rsidR="00954BFB" w:rsidRPr="008324B4">
        <w:rPr>
          <w:rFonts w:ascii="TH SarabunPSK" w:hAnsi="TH SarabunPSK" w:cs="TH SarabunPSK"/>
          <w:sz w:val="28"/>
          <w:szCs w:val="28"/>
          <w:lang w:val="en"/>
        </w:rPr>
        <w:t>, efficiency, home electric circuit, achievement</w:t>
      </w:r>
    </w:p>
    <w:p w14:paraId="13364063" w14:textId="77777777" w:rsidR="00345B26" w:rsidRPr="00DD31E1" w:rsidRDefault="00345B26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50D116" w14:textId="77777777" w:rsidR="00DC33E2" w:rsidRPr="00DD31E1" w:rsidRDefault="00DC33E2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71F887" w14:textId="77777777" w:rsidR="00DC33E2" w:rsidRPr="00DD31E1" w:rsidRDefault="00DC33E2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585472" w14:textId="77777777" w:rsidR="00DC33E2" w:rsidRPr="00DD31E1" w:rsidRDefault="00DC33E2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10CFB4" w14:textId="77777777" w:rsidR="006873D6" w:rsidRPr="00DD31E1" w:rsidRDefault="006873D6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  <w:sectPr w:rsidR="006873D6" w:rsidRPr="00DD31E1" w:rsidSect="006873D6">
          <w:headerReference w:type="even" r:id="rId8"/>
          <w:headerReference w:type="default" r:id="rId9"/>
          <w:footerReference w:type="even" r:id="rId10"/>
          <w:footerReference w:type="default" r:id="rId11"/>
          <w:pgSz w:w="11907" w:h="16840" w:code="9"/>
          <w:pgMar w:top="1418" w:right="1134" w:bottom="1418" w:left="1134" w:header="567" w:footer="567" w:gutter="0"/>
          <w:pgNumType w:start="1"/>
          <w:cols w:space="720"/>
          <w:docGrid w:linePitch="360"/>
        </w:sectPr>
      </w:pPr>
    </w:p>
    <w:p w14:paraId="1E897AB9" w14:textId="55515B30" w:rsidR="009B1F66" w:rsidRDefault="009B1F66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1CD7D70" w14:textId="77777777" w:rsidR="006B60B1" w:rsidRDefault="006B60B1" w:rsidP="000D2F92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39247EAC" w14:textId="77777777" w:rsidR="006B60B1" w:rsidRDefault="006B60B1" w:rsidP="000D2F92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040CF5A6" w14:textId="77777777" w:rsidR="006B60B1" w:rsidRDefault="006B60B1" w:rsidP="000D2F92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14AAFA1A" w14:textId="77777777" w:rsidR="006B60B1" w:rsidRDefault="006B60B1" w:rsidP="000D2F92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3171DF0B" w14:textId="77777777" w:rsidR="000B1919" w:rsidRDefault="000B1919" w:rsidP="000D2F92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68CE05ED" w14:textId="65ACCE43" w:rsidR="000D2F92" w:rsidRDefault="00637001" w:rsidP="000D2F92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637001">
        <w:rPr>
          <w:rFonts w:ascii="TH SarabunPSK" w:hAnsi="TH SarabunPSK" w:cs="TH SarabunPSK"/>
          <w:b/>
          <w:bCs/>
          <w:sz w:val="30"/>
          <w:szCs w:val="30"/>
          <w:cs/>
        </w:rPr>
        <w:lastRenderedPageBreak/>
        <w:t>ความนำ</w:t>
      </w:r>
    </w:p>
    <w:p w14:paraId="619177DE" w14:textId="1227CA97" w:rsidR="00B03328" w:rsidRPr="00B03328" w:rsidRDefault="000D2F92" w:rsidP="00954BFB">
      <w:pPr>
        <w:tabs>
          <w:tab w:val="left" w:pos="709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sz w:val="30"/>
          <w:szCs w:val="30"/>
          <w:cs/>
        </w:rPr>
        <w:tab/>
      </w:r>
      <w:r w:rsidR="00B03328" w:rsidRPr="00B03328">
        <w:rPr>
          <w:rFonts w:ascii="TH SarabunPSK" w:hAnsi="TH SarabunPSK" w:cs="TH SarabunPSK"/>
          <w:sz w:val="28"/>
          <w:szCs w:val="28"/>
        </w:rPr>
        <w:tab/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การพัฒนาสื่อการสอน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เป็นการพัฒนาตัวกลางหรือช่องทางที่ช่วยในการถ่ายทอดองค์ความรู้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ทักษะ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ประสบการณ์จากแหล่งความรู้ไปสู่ผู้เรียน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และทำให้เกิดการเปลี่ยนแปลงทางการเรียนรู้อย่างมีประสิทธิภาพ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ในปัจจุบันยังคงมีปัญหาเกี่ยวกับสื่อการสอนที่ไม่สอดคล้องกับนักเรียน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โดยเฉพาะโรงเรียนเขาแก้ววิทยา</w:t>
      </w:r>
      <w:proofErr w:type="spellStart"/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ที่ทางคณะผู้วิจัยได้ลงพื้นที่ไปเก็บรวบรวมข้อมูล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ทางโรงเรีย</w:t>
      </w:r>
      <w:r w:rsidR="00FC547D">
        <w:rPr>
          <w:rFonts w:ascii="TH SarabunPSK" w:hAnsi="TH SarabunPSK" w:cs="TH SarabunPSK" w:hint="cs"/>
          <w:sz w:val="28"/>
          <w:szCs w:val="28"/>
          <w:cs/>
        </w:rPr>
        <w:t>นมีสื่อการสอนไม่เพียงพอต่อนักเรียน และสื่อการการสอนที่มีเกิดความชำรุดเสียหายสืบเนื่องมาจากเป็นสื่อการสอนที่ผ่านการใช้งานมาอย่างยาวนานประกอบกับทางโรงเรียนไม่มีงบประมาณการจัดซื้อสื่อใหม่ ๆ และขาดครูผู้สอนที่มีความชำนาญในเรื่อง</w:t>
      </w:r>
      <w:r w:rsidR="00AF740B">
        <w:rPr>
          <w:rFonts w:ascii="TH SarabunPSK" w:hAnsi="TH SarabunPSK" w:cs="TH SarabunPSK" w:hint="cs"/>
          <w:sz w:val="28"/>
          <w:szCs w:val="28"/>
          <w:cs/>
        </w:rPr>
        <w:t>วงจรไฟฟ้าทำให้นักเรียนขาดการลงมือปฏิบัติ และความรู้ในส่วนนั้น ๆ ไป ส่งผลให้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นักเรียนไม่บรรลุวัตถุประสงค์ตามที่โรงเรียนกำหนด</w:t>
      </w:r>
    </w:p>
    <w:p w14:paraId="70C0A099" w14:textId="02A6E4BC" w:rsidR="00954BFB" w:rsidRDefault="00BA18C3" w:rsidP="005E3531">
      <w:pPr>
        <w:tabs>
          <w:tab w:val="left" w:pos="709"/>
        </w:tabs>
        <w:jc w:val="thaiDistribute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สื่อเป็นเครื่องมือของการเรียนรู้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การพัฒนาสื่อที่ทำให้ผู้เรียนสามารถเรียนรู้ด้วยตนเองเป็นสำคัญ</w:t>
      </w:r>
      <w:r w:rsidR="008324B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และพัฒนาตนเองให้สามารถรับรู้เรื่องราวใหม่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ๆ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ด้วยตนเอง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และพัฒนาศักยภาพด้านการคิด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สื่อจึงควรเป็นสิ่งที่ช่วยกระตุ้นให้ผู้เรียนเกิดความสนใจอยากรู้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อยากเรียน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การผลิตสื่อการเรียนรู้จึงเป็นสิ่งจำเป็นเนื่องจากในบางครั้งการเรียนรู้เกี่ยวกับวงจรไฟฟ้า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มีความจำเป็นที่ผู้เรียนจะต้องมองเห็นในสิ่งที่เป็นรูปธรรม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การดูหนังสือหรือสิ่งพิมพ์ไม่สามารถทำให้ผู้เรียนเข้าใจได้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และจากที่คณะผู้วิจัยได้ลงพื้นที่โรงเรียนเขาแก้ววิทยา</w:t>
      </w:r>
      <w:proofErr w:type="spellStart"/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พบผู้บริหารสถานศึกษา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คุณครูผู้สอนประจำรายวิชา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และจากการฝึกปฏิบัติวิชาชีพครูระหว่างเรียน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2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ผู้สอนต้องเสียเวลาในการเตรียมการสอน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สื่อที่ใช้ในการเรียนการสอนมีไม่เพียงพอทำให้นักเรียนขาดความรู้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ความเข้าใจ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และทักษะในการต่อวงจรไฟฟ้า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สื่อบางอย่างใช้งานมาเป็นระยะเวลานานเกิดความชำรุดเสียหาย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ประกอบกับการขาดงบประมาณในการจัดหาสื่อใหม่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ซึ่งสอดคล้องกับงานวิจัยของ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สุชามาศ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proofErr w:type="spellStart"/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ขุ่ยจิ้ม</w:t>
      </w:r>
      <w:proofErr w:type="spellEnd"/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และคณะ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(2565)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แผงสาธิตการต่อวงจรไฟฟ้าภายในบ้าน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สำหรับนักเรียนชั้นมัธยมศึกษาปีที่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โรงเรียนนาอ้อวิทยา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ตำบลศรีสองรัก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BD20D9" w:rsidRPr="00F179B7">
        <w:rPr>
          <w:rFonts w:ascii="TH SarabunPSK" w:hAnsi="TH SarabunPSK" w:cs="TH SarabunPSK"/>
          <w:sz w:val="28"/>
          <w:szCs w:val="28"/>
          <w:cs/>
        </w:rPr>
        <w:t xml:space="preserve">คะแนนทดสอบหลังเรียนสูงกว่าคะแนนทดสอบก่อนเรียนอย่างมีนัยสำคัญทางสถิติที่ระดับ </w:t>
      </w:r>
      <w:r w:rsidR="00BD20D9" w:rsidRPr="00F179B7">
        <w:rPr>
          <w:rFonts w:ascii="TH SarabunPSK" w:hAnsi="TH SarabunPSK" w:cs="TH SarabunPSK"/>
          <w:sz w:val="28"/>
          <w:szCs w:val="28"/>
        </w:rPr>
        <w:t>.0</w:t>
      </w:r>
      <w:r w:rsidR="00BD20D9">
        <w:rPr>
          <w:rFonts w:ascii="TH SarabunPSK" w:hAnsi="TH SarabunPSK" w:cs="TH SarabunPSK"/>
          <w:sz w:val="28"/>
          <w:szCs w:val="28"/>
        </w:rPr>
        <w:t xml:space="preserve">1 </w:t>
      </w:r>
      <w:r w:rsidR="00BD20D9">
        <w:rPr>
          <w:rFonts w:ascii="TH SarabunPSK" w:hAnsi="TH SarabunPSK" w:cs="TH SarabunPSK" w:hint="cs"/>
          <w:sz w:val="28"/>
          <w:szCs w:val="28"/>
          <w:cs/>
        </w:rPr>
        <w:t>อีกทั้ง</w:t>
      </w:r>
      <w:r w:rsidR="00BD20D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ชาญชัย ทำสะอาด (2553) ได้ศึกษาการจัดการเรียนรู้แบบสังเกต-ทำนาย-อธิบาย เพื่อเพิ่มความเข้าใจเรื่องไฟฟ้าและแม่เหล็ก และเมื่อวิเคราะห์ความก้าวหน้าทางการเรียนเฉลี่ยของนักเรียนเป็นรายบุคคล พบว่า นักเรียนจำนวน 15 คน คิดเป็นร้อยละ 42.86 มีความก้าวหน้าทางการเรียนอยู่ในระดับสูง และนักเรียนจำนวน 20 คน คิดเป็นร้อยละ 57.14 มีค่าความก้าวหน้าอยู่ในระดับปานกลางและไม่มีนักเรียนอยู่ในระดับต่ำ</w:t>
      </w:r>
    </w:p>
    <w:p w14:paraId="0A778A7F" w14:textId="5EBB2125" w:rsidR="001342F4" w:rsidRDefault="00954BFB" w:rsidP="00954BFB">
      <w:pPr>
        <w:tabs>
          <w:tab w:val="left" w:pos="709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Pr="00954BFB">
        <w:rPr>
          <w:rFonts w:ascii="TH SarabunPSK" w:hAnsi="TH SarabunPSK" w:cs="TH SarabunPSK" w:hint="cs"/>
          <w:sz w:val="28"/>
          <w:szCs w:val="28"/>
          <w:cs/>
        </w:rPr>
        <w:t>ดังนั้น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คณะผู้วิจัยจึงได้นำหลักการทางไฟฟ้ามาพัฒนาสื่อการสอน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กลุ่มสาระการเรียนรู้การงานอาชีพ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Pr="00954BFB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ซึ่งประกอบด้วย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871F5">
        <w:rPr>
          <w:rFonts w:ascii="TH SarabunPSK" w:hAnsi="TH SarabunPSK" w:cs="TH SarabunPSK" w:hint="cs"/>
          <w:sz w:val="28"/>
          <w:szCs w:val="28"/>
          <w:cs/>
        </w:rPr>
        <w:t>วงจรไฟฟ้า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หลอด</w:t>
      </w:r>
      <w:proofErr w:type="spellStart"/>
      <w:r w:rsidRPr="00954BFB">
        <w:rPr>
          <w:rFonts w:ascii="TH SarabunPSK" w:hAnsi="TH SarabunPSK" w:cs="TH SarabunPSK" w:hint="cs"/>
          <w:sz w:val="28"/>
          <w:szCs w:val="28"/>
          <w:cs/>
        </w:rPr>
        <w:t>ฟลูออเรสเซนต์</w:t>
      </w:r>
      <w:proofErr w:type="spellEnd"/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วงจรไฟฟ้าแบบอนุกรม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และวงจรไฟฟ้าแบบขนาน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เพื่อให้นักเรียนสามารถเรียนรู้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และลงมือปฏิบัติจากสื่อของจริงได้เต็มประสิทธิภาพ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เป็นเครื่องมือที่จะช่วยในการเรียนการสอนตามหลักสูตรแกนกลางการศึกษาขั้นพื้นฐานทำให้นักเรียนเกิดการเรียนรู้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มีความเข้าใจมากขึ้น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ทำให้เกิดผลสัมฤทธิ์ทางการเรียนสูงขึ้น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และสามารถใช้เป็นพื้นฐานเพื่อที่นักเรียนจะนำไปศึกษาต่อในระดับอุดมศึกษาหรือใช้ใน</w:t>
      </w:r>
      <w:r w:rsidR="00BE12C4">
        <w:rPr>
          <w:rFonts w:ascii="TH SarabunPSK" w:hAnsi="TH SarabunPSK" w:cs="TH SarabunPSK" w:hint="cs"/>
          <w:sz w:val="28"/>
          <w:szCs w:val="28"/>
          <w:cs/>
        </w:rPr>
        <w:t>การ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ประกอบอาชีพต่อไป</w:t>
      </w:r>
    </w:p>
    <w:p w14:paraId="5458DC73" w14:textId="77777777" w:rsidR="00954BFB" w:rsidRPr="00FF6215" w:rsidRDefault="00954BFB" w:rsidP="00954BFB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287B87D1" w14:textId="75BEE087" w:rsidR="00466B0A" w:rsidRPr="004775F7" w:rsidRDefault="00466B0A" w:rsidP="00466B0A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4775F7">
        <w:rPr>
          <w:rFonts w:ascii="TH SarabunPSK" w:hAnsi="TH SarabunPSK" w:cs="TH SarabunPSK" w:hint="cs"/>
          <w:b/>
          <w:bCs/>
          <w:sz w:val="30"/>
          <w:szCs w:val="30"/>
          <w:cs/>
        </w:rPr>
        <w:t>วัตถุประสงค์ของการวิจัย</w:t>
      </w:r>
      <w:r w:rsidRPr="004775F7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</w:p>
    <w:p w14:paraId="1D759269" w14:textId="3A397612" w:rsidR="00954BFB" w:rsidRPr="00954BFB" w:rsidRDefault="00466B0A" w:rsidP="00954BFB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466B0A">
        <w:rPr>
          <w:rFonts w:ascii="TH SarabunPSK" w:hAnsi="TH SarabunPSK" w:cs="TH SarabunPSK"/>
          <w:sz w:val="28"/>
          <w:szCs w:val="28"/>
        </w:rPr>
        <w:tab/>
      </w:r>
      <w:bookmarkStart w:id="3" w:name="_Hlk122340691"/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</w:rPr>
        <w:t>1.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เพื่อพัฒนาสื่อการสอน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ให้มีประสิทธิภาพตามเกณฑ์ที่กำหนด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</w:rPr>
        <w:t>80/80</w:t>
      </w:r>
    </w:p>
    <w:p w14:paraId="427E8F80" w14:textId="587D56CE" w:rsidR="00954BFB" w:rsidRPr="00954BFB" w:rsidRDefault="00954BFB" w:rsidP="00954BFB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2.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เพื่อศึกษาผลสัมฤทธิ์ทางการเรียน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วิทยา</w:t>
      </w:r>
      <w:proofErr w:type="spellStart"/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</w:p>
    <w:p w14:paraId="2FF2FCC9" w14:textId="37B6710C" w:rsidR="00466B0A" w:rsidRDefault="00954BFB" w:rsidP="00954BFB">
      <w:p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>3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เพื่อเปรียบเทียบผลสัมฤทธิ์ทางการเรียนก่อนเรียนและหลังเรียน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 xml:space="preserve">6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</w:p>
    <w:bookmarkEnd w:id="3"/>
    <w:p w14:paraId="054C7431" w14:textId="77777777" w:rsidR="00FF6215" w:rsidRDefault="00FF6215" w:rsidP="001646C7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61122A68" w14:textId="77777777" w:rsidR="00FF6215" w:rsidRDefault="00FF6215" w:rsidP="001646C7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10F1B0E0" w14:textId="77777777" w:rsidR="00FF6215" w:rsidRDefault="00FF6215" w:rsidP="001646C7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1A6C53F6" w14:textId="5B780090" w:rsidR="001646C7" w:rsidRPr="000B1919" w:rsidRDefault="00226FB6" w:rsidP="001646C7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0B1919">
        <w:rPr>
          <w:rFonts w:ascii="TH SarabunPSK" w:hAnsi="TH SarabunPSK" w:cs="TH SarabunPSK" w:hint="cs"/>
          <w:b/>
          <w:bCs/>
          <w:sz w:val="30"/>
          <w:szCs w:val="30"/>
          <w:cs/>
        </w:rPr>
        <w:lastRenderedPageBreak/>
        <w:t>วิธีดำเนินการวิจัย</w:t>
      </w:r>
    </w:p>
    <w:p w14:paraId="3BDFC19D" w14:textId="77777777" w:rsidR="00CD4299" w:rsidRPr="001646C7" w:rsidRDefault="00116FD8" w:rsidP="00CD4299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CD4299" w:rsidRPr="00957EE0">
        <w:rPr>
          <w:rFonts w:ascii="TH SarabunPSK" w:hAnsi="TH SarabunPSK" w:cs="TH SarabunPSK"/>
          <w:color w:val="000000" w:themeColor="text1"/>
          <w:sz w:val="28"/>
          <w:szCs w:val="28"/>
        </w:rPr>
        <w:t xml:space="preserve">1. </w:t>
      </w:r>
      <w:r w:rsidR="00CD4299" w:rsidRPr="00957EE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ประเภทของการวิจัย</w:t>
      </w:r>
    </w:p>
    <w:p w14:paraId="2269CC64" w14:textId="76A363DC" w:rsidR="00AF740B" w:rsidRPr="005F6F84" w:rsidRDefault="00CD4299" w:rsidP="00CD4299">
      <w:pPr>
        <w:tabs>
          <w:tab w:val="left" w:pos="709"/>
        </w:tabs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>เป็น</w:t>
      </w:r>
      <w:r w:rsidRPr="001646C7">
        <w:rPr>
          <w:rFonts w:ascii="TH SarabunPSK" w:hAnsi="TH SarabunPSK" w:cs="TH SarabunPSK" w:hint="cs"/>
          <w:sz w:val="28"/>
          <w:szCs w:val="28"/>
          <w:cs/>
        </w:rPr>
        <w:t>การวิจัย</w:t>
      </w:r>
      <w:r w:rsidR="00A0230C">
        <w:rPr>
          <w:rFonts w:ascii="TH SarabunPSK" w:hAnsi="TH SarabunPSK" w:cs="TH SarabunPSK" w:hint="cs"/>
          <w:sz w:val="28"/>
          <w:szCs w:val="28"/>
          <w:cs/>
        </w:rPr>
        <w:t>กึ่ง</w:t>
      </w:r>
      <w:r w:rsidRPr="001646C7">
        <w:rPr>
          <w:rFonts w:ascii="TH SarabunPSK" w:hAnsi="TH SarabunPSK" w:cs="TH SarabunPSK" w:hint="cs"/>
          <w:sz w:val="28"/>
          <w:szCs w:val="28"/>
          <w:cs/>
        </w:rPr>
        <w:t>ทดลอง</w:t>
      </w:r>
      <w:r w:rsidRPr="001646C7">
        <w:rPr>
          <w:rFonts w:ascii="TH SarabunPSK" w:hAnsi="TH SarabunPSK" w:cs="TH SarabunPSK"/>
          <w:sz w:val="28"/>
          <w:szCs w:val="28"/>
          <w:cs/>
        </w:rPr>
        <w:t xml:space="preserve"> (</w:t>
      </w:r>
      <w:r w:rsidR="00F811A6">
        <w:rPr>
          <w:rFonts w:ascii="TH SarabunPSK" w:hAnsi="TH SarabunPSK" w:cs="TH SarabunPSK"/>
          <w:sz w:val="28"/>
          <w:szCs w:val="28"/>
        </w:rPr>
        <w:t xml:space="preserve">Quasi - </w:t>
      </w:r>
      <w:r w:rsidRPr="001646C7">
        <w:rPr>
          <w:rFonts w:ascii="TH SarabunPSK" w:hAnsi="TH SarabunPSK" w:cs="TH SarabunPSK"/>
          <w:sz w:val="28"/>
          <w:szCs w:val="28"/>
        </w:rPr>
        <w:t xml:space="preserve">Experimental Research)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แบบแผนการวิจัย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ใช้แบบ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</w:rPr>
        <w:t>The One-Group Pretest-Posttest Design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ดังตารางที่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5F6F8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5F6F8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5F6F84" w:rsidRPr="004775F7">
        <w:rPr>
          <w:rFonts w:ascii="TH SarabunPSK" w:hAnsi="TH SarabunPSK" w:cs="TH SarabunPSK"/>
          <w:sz w:val="28"/>
          <w:szCs w:val="28"/>
          <w:cs/>
        </w:rPr>
        <w:t>กรอบแนวคิดในการวิจัย รายละเอียดดังภาพที่ 1</w:t>
      </w:r>
    </w:p>
    <w:p w14:paraId="0CFB8873" w14:textId="77777777" w:rsidR="00FF6215" w:rsidRPr="00881352" w:rsidRDefault="00FF6215" w:rsidP="00CD4299">
      <w:pPr>
        <w:tabs>
          <w:tab w:val="left" w:pos="709"/>
        </w:tabs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0DB19331" w14:textId="599BE463" w:rsidR="00CD4299" w:rsidRDefault="00CD4299" w:rsidP="00CD4299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ตารางที่ </w:t>
      </w: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1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แบบแผนการวิจัย</w:t>
      </w:r>
    </w:p>
    <w:p w14:paraId="4C959F3A" w14:textId="77777777" w:rsidR="00BE12C4" w:rsidRPr="00881352" w:rsidRDefault="00BE12C4" w:rsidP="00CD4299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</w:p>
    <w:tbl>
      <w:tblPr>
        <w:tblStyle w:val="af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3"/>
        <w:gridCol w:w="2833"/>
        <w:gridCol w:w="2834"/>
      </w:tblGrid>
      <w:tr w:rsidR="00CD4299" w:rsidRPr="00CA2A77" w14:paraId="04403C56" w14:textId="77777777" w:rsidTr="006D2010">
        <w:tc>
          <w:tcPr>
            <w:tcW w:w="283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0687D23" w14:textId="77777777" w:rsidR="00CD4299" w:rsidRPr="00CC29A5" w:rsidRDefault="00CD4299" w:rsidP="006D2010">
            <w:pPr>
              <w:pStyle w:val="af2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CC29A5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การทดสอบก่อน</w:t>
            </w:r>
          </w:p>
        </w:tc>
        <w:tc>
          <w:tcPr>
            <w:tcW w:w="283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395ACB6" w14:textId="77777777" w:rsidR="00CD4299" w:rsidRPr="00CC29A5" w:rsidRDefault="00CD4299" w:rsidP="006D2010">
            <w:pPr>
              <w:pStyle w:val="af2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CC29A5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การจัดกระทำ</w:t>
            </w:r>
          </w:p>
        </w:tc>
        <w:tc>
          <w:tcPr>
            <w:tcW w:w="28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00FABD7" w14:textId="77777777" w:rsidR="00CD4299" w:rsidRPr="00CC29A5" w:rsidRDefault="00CD4299" w:rsidP="006D2010">
            <w:pPr>
              <w:pStyle w:val="af2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CC29A5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การทดสอบหลัง</w:t>
            </w:r>
          </w:p>
        </w:tc>
      </w:tr>
      <w:tr w:rsidR="00CD4299" w:rsidRPr="00CA2A77" w14:paraId="232D825C" w14:textId="77777777" w:rsidTr="006D2010"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2F5771EE" w14:textId="77777777" w:rsidR="00CD4299" w:rsidRPr="00730C47" w:rsidRDefault="00CD4299" w:rsidP="006D2010">
            <w:pPr>
              <w:pStyle w:val="af2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</w:pP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T</w:t>
            </w: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2833" w:type="dxa"/>
            <w:tcBorders>
              <w:top w:val="single" w:sz="4" w:space="0" w:color="auto"/>
            </w:tcBorders>
          </w:tcPr>
          <w:p w14:paraId="48BA8443" w14:textId="77777777" w:rsidR="00CD4299" w:rsidRPr="00730C47" w:rsidRDefault="00CD4299" w:rsidP="006D2010">
            <w:pPr>
              <w:pStyle w:val="af2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2834" w:type="dxa"/>
            <w:tcBorders>
              <w:top w:val="single" w:sz="4" w:space="0" w:color="auto"/>
            </w:tcBorders>
            <w:vAlign w:val="center"/>
          </w:tcPr>
          <w:p w14:paraId="3670DF26" w14:textId="77777777" w:rsidR="00CD4299" w:rsidRPr="00730C47" w:rsidRDefault="00CD4299" w:rsidP="006D2010">
            <w:pPr>
              <w:pStyle w:val="af2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T</w:t>
            </w: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</w:p>
        </w:tc>
      </w:tr>
    </w:tbl>
    <w:p w14:paraId="23EEB6D3" w14:textId="77777777" w:rsidR="00CD4299" w:rsidRDefault="00CD4299" w:rsidP="00CD4299">
      <w:pPr>
        <w:tabs>
          <w:tab w:val="left" w:pos="709"/>
        </w:tabs>
        <w:rPr>
          <w:rFonts w:ascii="TH SarabunPSK" w:hAnsi="TH SarabunPSK" w:cs="TH SarabunPSK"/>
          <w:b/>
          <w:bCs/>
          <w:sz w:val="30"/>
          <w:szCs w:val="30"/>
        </w:rPr>
      </w:pPr>
    </w:p>
    <w:p w14:paraId="17E8875C" w14:textId="77777777" w:rsidR="00CD4299" w:rsidRPr="00CC4DE8" w:rsidRDefault="00CD4299" w:rsidP="00CD4299">
      <w:pPr>
        <w:tabs>
          <w:tab w:val="left" w:pos="709"/>
        </w:tabs>
        <w:ind w:left="36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CC4DE8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ที่มา </w:t>
      </w:r>
      <w:r w:rsidRPr="00CC4DE8">
        <w:rPr>
          <w:rFonts w:ascii="TH SarabunPSK" w:hAnsi="TH SarabunPSK" w:cs="TH SarabunPSK"/>
          <w:color w:val="000000" w:themeColor="text1"/>
          <w:sz w:val="28"/>
          <w:szCs w:val="28"/>
        </w:rPr>
        <w:t xml:space="preserve">: </w:t>
      </w:r>
      <w:r w:rsidRPr="004E4BB4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Pr="004E4BB4">
        <w:rPr>
          <w:rFonts w:ascii="TH SarabunPSK" w:hAnsi="TH SarabunPSK" w:cs="TH SarabunPSK"/>
          <w:color w:val="000000" w:themeColor="text1"/>
          <w:sz w:val="28"/>
          <w:szCs w:val="28"/>
          <w:cs/>
        </w:rPr>
        <w:t>ล้วน สายยศ และอังคณา สายยศ</w:t>
      </w:r>
      <w:r w:rsidRPr="004E4BB4">
        <w:rPr>
          <w:rFonts w:ascii="TH SarabunPSK" w:hAnsi="TH SarabunPSK" w:cs="TH SarabunPSK"/>
          <w:color w:val="000000" w:themeColor="text1"/>
          <w:sz w:val="28"/>
          <w:szCs w:val="28"/>
        </w:rPr>
        <w:t>, 2538)</w:t>
      </w:r>
      <w:r w:rsidRPr="00CC4DE8">
        <w:rPr>
          <w:rFonts w:ascii="TH SarabunPSK" w:hAnsi="TH SarabunPSK" w:cs="TH SarabunPSK"/>
          <w:color w:val="000000" w:themeColor="text1"/>
          <w:sz w:val="28"/>
          <w:szCs w:val="28"/>
        </w:rPr>
        <w:tab/>
      </w:r>
    </w:p>
    <w:p w14:paraId="0D002DE5" w14:textId="659C42CE" w:rsidR="00CD4299" w:rsidRPr="00F92DE4" w:rsidRDefault="00CD4299" w:rsidP="00FF6215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เมื่อ 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1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แทน การทดสอบก่อนที่จะจัดกระทำการทดลอง (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Pretest) </w:t>
      </w:r>
    </w:p>
    <w:p w14:paraId="5AED531A" w14:textId="77777777" w:rsidR="00CD4299" w:rsidRPr="00F92DE4" w:rsidRDefault="00CD4299" w:rsidP="00CD4299">
      <w:pPr>
        <w:pStyle w:val="af2"/>
        <w:tabs>
          <w:tab w:val="left" w:pos="709"/>
        </w:tabs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</w:rPr>
        <w:tab/>
        <w:t xml:space="preserve">      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X 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แทน การจัดกระทำ (สอนโดยใช้ชุดการสอน) (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Treatment) </w:t>
      </w:r>
    </w:p>
    <w:p w14:paraId="5D99ED07" w14:textId="77777777" w:rsidR="00CD4299" w:rsidRPr="00F92DE4" w:rsidRDefault="00CD4299" w:rsidP="00CD4299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  <w:t xml:space="preserve">     T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แทน การทดสอบหลังจากที่จัดกระทำการทดลอง (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>Posttest)</w:t>
      </w:r>
    </w:p>
    <w:p w14:paraId="74E67B59" w14:textId="2CC5B6FE" w:rsidR="00CD4299" w:rsidRPr="004775F7" w:rsidRDefault="00CD4299" w:rsidP="00CD4299">
      <w:pPr>
        <w:tabs>
          <w:tab w:val="left" w:pos="709"/>
        </w:tabs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</w:p>
    <w:p w14:paraId="4916F559" w14:textId="77777777" w:rsidR="00CD4299" w:rsidRPr="00CA2A77" w:rsidRDefault="00CD4299" w:rsidP="00CD4299">
      <w:pPr>
        <w:rPr>
          <w:rFonts w:ascii="TH SarabunPSK" w:eastAsia="Calibri" w:hAnsi="TH SarabunPSK" w:cs="TH SarabunPSK"/>
          <w:color w:val="000000"/>
          <w:sz w:val="28"/>
          <w:szCs w:val="28"/>
          <w:lang w:eastAsia="en-US"/>
        </w:rPr>
      </w:pPr>
      <w:r>
        <w:rPr>
          <w:rFonts w:ascii="TH SarabunPSK" w:eastAsia="Calibri" w:hAnsi="TH SarabunPSK" w:cs="TH SarabunPSK"/>
          <w:noProof/>
          <w:color w:val="000000"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923577E" wp14:editId="5CA92F64">
                <wp:simplePos x="0" y="0"/>
                <wp:positionH relativeFrom="column">
                  <wp:posOffset>420016</wp:posOffset>
                </wp:positionH>
                <wp:positionV relativeFrom="paragraph">
                  <wp:posOffset>39322</wp:posOffset>
                </wp:positionV>
                <wp:extent cx="5543808" cy="1567578"/>
                <wp:effectExtent l="0" t="0" r="19050" b="13970"/>
                <wp:wrapNone/>
                <wp:docPr id="3" name="กลุ่ม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808" cy="1567578"/>
                          <a:chOff x="-1" y="0"/>
                          <a:chExt cx="5326978" cy="1185521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-1" y="0"/>
                            <a:ext cx="3002933" cy="118552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CF00406" w14:textId="77777777" w:rsidR="00CD4299" w:rsidRPr="004775F7" w:rsidRDefault="00CD4299" w:rsidP="00CD4299">
                              <w:pPr>
                                <w:spacing w:before="120"/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4775F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28"/>
                                  <w:cs/>
                                </w:rPr>
                                <w:t>ตัวแปรต้น</w:t>
                              </w:r>
                            </w:p>
                            <w:p w14:paraId="3ED729C1" w14:textId="5402D5B2" w:rsidR="00CD4299" w:rsidRPr="004775F7" w:rsidRDefault="00CD4299" w:rsidP="00CD4299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การ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พัฒนาสื่อการสอน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เรื่อง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การต่อวงจรไฟฟ้าภายในบ้าน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สำหรับชั้นมัธยมศึกษาปีที่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6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ให้มีประสิทธิภาพตามเกณฑ์ที่กำหนดคือ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80/80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br/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การจัดกิจก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รรมการเรียนการสอน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โดยใช้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สื่อการสอน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เรื่อง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การต่อวงจรไฟฟ้าภายในบ้าน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สำหรับชั้นมัธยมศึกษาปีที่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602178" y="197994"/>
                            <a:ext cx="1724799" cy="79554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406AC7" w14:textId="77777777" w:rsidR="00CD4299" w:rsidRPr="004775F7" w:rsidRDefault="00CD4299" w:rsidP="00CD4299">
                              <w:pPr>
                                <w:spacing w:before="120"/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4775F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28"/>
                                  <w:cs/>
                                </w:rPr>
                                <w:t>ตัวแปรตาม</w:t>
                              </w:r>
                            </w:p>
                            <w:p w14:paraId="094D3BEC" w14:textId="6A070D21" w:rsidR="00CD4299" w:rsidRPr="004775F7" w:rsidRDefault="00CD4299" w:rsidP="00CD4299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ประสิทธิภาพ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>สื่อการสอน</w:t>
                              </w:r>
                            </w:p>
                            <w:p w14:paraId="7300884D" w14:textId="77777777" w:rsidR="00CD4299" w:rsidRPr="00424C4C" w:rsidRDefault="00CD4299" w:rsidP="00CD4299">
                              <w:pPr>
                                <w:rPr>
                                  <w:rFonts w:asciiTheme="minorBidi" w:hAnsiTheme="minorBidi" w:cstheme="minorBidi"/>
                                  <w:sz w:val="28"/>
                                  <w:szCs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ผลสัมฤทธิ์ทางการเรียน</w:t>
                              </w:r>
                              <w:r w:rsidRPr="00424C4C">
                                <w:rPr>
                                  <w:rFonts w:asciiTheme="minorBidi" w:hAnsiTheme="minorBidi" w:cstheme="minorBidi"/>
                                  <w:sz w:val="28"/>
                                  <w:szCs w:val="28"/>
                                  <w:cs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ลูกศร: ขวา 10"/>
                        <wps:cNvSpPr/>
                        <wps:spPr>
                          <a:xfrm>
                            <a:off x="3092254" y="481034"/>
                            <a:ext cx="417195" cy="242570"/>
                          </a:xfrm>
                          <a:prstGeom prst="rightArrow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923577E" id="กลุ่ม 3" o:spid="_x0000_s1027" style="position:absolute;margin-left:33.05pt;margin-top:3.1pt;width:436.5pt;height:123.45pt;z-index:251671552;mso-width-relative:margin;mso-height-relative:margin" coordorigin="" coordsize="53269,11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">
                <v:shape id="Text Box 12" o:spid="_x0000_s1028" type="#_x0000_t202" style="position:absolute;width:30029;height:11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" fillcolor="window" strokeweight=".5pt">
                  <v:textbox>
                    <w:txbxContent>
                      <w:p w14:paraId="1CF00406" w14:textId="77777777" w:rsidR="00CD4299" w:rsidRPr="004775F7" w:rsidRDefault="00CD4299" w:rsidP="00CD4299">
                        <w:pPr>
                          <w:spacing w:before="120"/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4775F7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szCs w:val="28"/>
                            <w:cs/>
                          </w:rPr>
                          <w:t>ตัวแปรต้น</w:t>
                        </w:r>
                      </w:p>
                      <w:p w14:paraId="3ED729C1" w14:textId="5402D5B2" w:rsidR="00CD4299" w:rsidRPr="004775F7" w:rsidRDefault="00CD4299" w:rsidP="00CD4299">
                        <w:pP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การ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พัฒนาสื่อการสอน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เรื่อง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การต่อวงจรไฟฟ้าภายในบ้าน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สำหรับชั้นมัธยมศึกษาปีที่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6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ให้มีประสิทธิภาพตามเกณฑ์ที่กำหนดคือ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80/80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br/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การจัดกิจก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รรมการเรียนการสอน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โดยใช้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สื่อการสอน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เรื่อง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การต่อวงจรไฟฟ้าภายในบ้าน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สำหรับชั้นมัธยมศึกษาปีที่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11" o:spid="_x0000_s1029" type="#_x0000_t202" style="position:absolute;left:36021;top:1979;width:17248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" fillcolor="window" strokeweight=".5pt">
                  <v:textbox>
                    <w:txbxContent>
                      <w:p w14:paraId="73406AC7" w14:textId="77777777" w:rsidR="00CD4299" w:rsidRPr="004775F7" w:rsidRDefault="00CD4299" w:rsidP="00CD4299">
                        <w:pPr>
                          <w:spacing w:before="120"/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4775F7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szCs w:val="28"/>
                            <w:cs/>
                          </w:rPr>
                          <w:t>ตัวแปรตาม</w:t>
                        </w:r>
                      </w:p>
                      <w:p w14:paraId="094D3BEC" w14:textId="6A070D21" w:rsidR="00CD4299" w:rsidRPr="004775F7" w:rsidRDefault="00CD4299" w:rsidP="00CD4299">
                        <w:pP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 xml:space="preserve"> 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ประสิทธิภาพ</w:t>
                        </w:r>
                        <w:r w:rsidRPr="00CD4299"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>สื่อการสอน</w:t>
                        </w:r>
                      </w:p>
                      <w:p w14:paraId="7300884D" w14:textId="77777777" w:rsidR="00CD4299" w:rsidRPr="00424C4C" w:rsidRDefault="00CD4299" w:rsidP="00CD4299">
                        <w:pPr>
                          <w:rPr>
                            <w:rFonts w:asciiTheme="minorBidi" w:hAnsiTheme="minorBidi" w:cstheme="minorBidi"/>
                            <w:sz w:val="28"/>
                            <w:szCs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 xml:space="preserve"> 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ผลสัมฤทธิ์ทางการเรียน</w:t>
                        </w:r>
                        <w:r w:rsidRPr="00424C4C">
                          <w:rPr>
                            <w:rFonts w:asciiTheme="minorBidi" w:hAnsiTheme="minorBidi" w:cstheme="minorBidi"/>
                            <w:sz w:val="28"/>
                            <w:szCs w:val="28"/>
                            <w:cs/>
                          </w:rPr>
                          <w:br/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ลูกศร: ขวา 10" o:spid="_x0000_s1030" type="#_x0000_t13" style="position:absolute;left:30922;top:4810;width:4172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" adj="15321" filled="f" strokecolor="windowText" strokeweight=".5pt"/>
              </v:group>
            </w:pict>
          </mc:Fallback>
        </mc:AlternateContent>
      </w:r>
    </w:p>
    <w:p w14:paraId="10CF4674" w14:textId="77777777" w:rsidR="00CD4299" w:rsidRPr="00CA2A77" w:rsidRDefault="00CD4299" w:rsidP="00CD4299">
      <w:pPr>
        <w:ind w:left="720"/>
        <w:rPr>
          <w:rFonts w:ascii="TH SarabunPSK" w:eastAsia="Calibri" w:hAnsi="TH SarabunPSK" w:cs="TH SarabunPSK"/>
          <w:color w:val="000000"/>
          <w:sz w:val="28"/>
          <w:szCs w:val="28"/>
          <w:lang w:eastAsia="en-US"/>
        </w:rPr>
      </w:pPr>
      <w:r w:rsidRPr="00CA2A77">
        <w:rPr>
          <w:rFonts w:ascii="TH SarabunPSK" w:eastAsia="Calibri" w:hAnsi="TH SarabunPSK" w:cs="TH SarabunPSK"/>
          <w:color w:val="000000"/>
          <w:sz w:val="28"/>
          <w:szCs w:val="28"/>
          <w:cs/>
          <w:lang w:eastAsia="en-US"/>
        </w:rPr>
        <w:tab/>
      </w:r>
    </w:p>
    <w:p w14:paraId="7ACE91ED" w14:textId="77777777" w:rsidR="00CD4299" w:rsidRPr="00CA2A77" w:rsidRDefault="00CD4299" w:rsidP="00CD4299">
      <w:pPr>
        <w:rPr>
          <w:rFonts w:ascii="TH SarabunPSK" w:eastAsia="Calibri" w:hAnsi="TH SarabunPSK" w:cs="TH SarabunPSK"/>
          <w:color w:val="000000"/>
          <w:sz w:val="28"/>
          <w:szCs w:val="28"/>
          <w:lang w:eastAsia="en-US"/>
        </w:rPr>
      </w:pPr>
    </w:p>
    <w:p w14:paraId="61C11D5E" w14:textId="77777777" w:rsidR="00CD4299" w:rsidRPr="00CA2A77" w:rsidRDefault="00CD4299" w:rsidP="00CD4299">
      <w:pPr>
        <w:tabs>
          <w:tab w:val="left" w:pos="709"/>
        </w:tabs>
        <w:rPr>
          <w:rFonts w:ascii="Cordia New" w:hAnsi="Cordia New" w:cs="Cordia New"/>
          <w:b/>
          <w:bCs/>
          <w:sz w:val="30"/>
          <w:szCs w:val="30"/>
        </w:rPr>
      </w:pPr>
    </w:p>
    <w:p w14:paraId="48908B1F" w14:textId="77777777" w:rsidR="00CD4299" w:rsidRPr="00CA2A77" w:rsidRDefault="00CD4299" w:rsidP="00CD4299">
      <w:pPr>
        <w:tabs>
          <w:tab w:val="left" w:pos="709"/>
        </w:tabs>
        <w:rPr>
          <w:rFonts w:ascii="Cordia New" w:hAnsi="Cordia New" w:cs="Cordia New"/>
          <w:b/>
          <w:bCs/>
          <w:sz w:val="30"/>
          <w:szCs w:val="30"/>
        </w:rPr>
      </w:pPr>
    </w:p>
    <w:p w14:paraId="6C35F448" w14:textId="77777777" w:rsidR="00CD4299" w:rsidRPr="00CA2A77" w:rsidRDefault="00CD4299" w:rsidP="00CD4299">
      <w:pPr>
        <w:tabs>
          <w:tab w:val="left" w:pos="709"/>
        </w:tabs>
        <w:rPr>
          <w:rFonts w:ascii="Cordia New" w:hAnsi="Cordia New" w:cs="Cordia New"/>
          <w:b/>
          <w:bCs/>
          <w:sz w:val="30"/>
          <w:szCs w:val="30"/>
        </w:rPr>
      </w:pPr>
    </w:p>
    <w:p w14:paraId="6CE96E0E" w14:textId="77777777" w:rsidR="00CD4299" w:rsidRPr="006D71CC" w:rsidRDefault="00CD4299" w:rsidP="00CD4299">
      <w:pPr>
        <w:tabs>
          <w:tab w:val="left" w:pos="709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55D09788" w14:textId="77777777" w:rsidR="00CD4299" w:rsidRPr="00FF6215" w:rsidRDefault="00CD4299" w:rsidP="00CD4299">
      <w:pPr>
        <w:tabs>
          <w:tab w:val="left" w:pos="709"/>
        </w:tabs>
        <w:rPr>
          <w:rFonts w:ascii="TH SarabunPSK" w:hAnsi="TH SarabunPSK" w:cs="TH SarabunPSK"/>
          <w:sz w:val="28"/>
          <w:szCs w:val="28"/>
        </w:rPr>
      </w:pPr>
    </w:p>
    <w:p w14:paraId="523011AF" w14:textId="77777777" w:rsidR="00CD4299" w:rsidRPr="004775F7" w:rsidRDefault="00CD4299" w:rsidP="00CD4299">
      <w:pPr>
        <w:tabs>
          <w:tab w:val="left" w:pos="709"/>
        </w:tabs>
        <w:rPr>
          <w:rFonts w:ascii="TH SarabunPSK" w:hAnsi="TH SarabunPSK" w:cs="TH SarabunPSK"/>
          <w:sz w:val="28"/>
          <w:szCs w:val="28"/>
        </w:rPr>
      </w:pPr>
      <w:r w:rsidRPr="00881352">
        <w:rPr>
          <w:rFonts w:ascii="TH SarabunPSK" w:hAnsi="TH SarabunPSK" w:cs="TH SarabunPSK"/>
          <w:b/>
          <w:bCs/>
          <w:sz w:val="28"/>
          <w:szCs w:val="28"/>
          <w:cs/>
        </w:rPr>
        <w:t>ภาพที่ 1</w:t>
      </w:r>
      <w:r w:rsidRPr="00881352">
        <w:rPr>
          <w:rFonts w:ascii="TH SarabunPSK" w:hAnsi="TH SarabunPSK" w:cs="TH SarabunPSK"/>
          <w:cs/>
        </w:rPr>
        <w:t xml:space="preserve"> </w:t>
      </w:r>
      <w:r w:rsidRPr="004775F7">
        <w:rPr>
          <w:rFonts w:ascii="TH SarabunPSK" w:hAnsi="TH SarabunPSK" w:cs="TH SarabunPSK"/>
          <w:sz w:val="28"/>
          <w:szCs w:val="28"/>
          <w:cs/>
        </w:rPr>
        <w:t>กรอบแนวคิดในการวิจัย</w:t>
      </w:r>
    </w:p>
    <w:p w14:paraId="3A2BBD17" w14:textId="77777777" w:rsidR="00CD4299" w:rsidRDefault="00CD4299" w:rsidP="00D561CF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</w:p>
    <w:p w14:paraId="6C88757E" w14:textId="570E042D" w:rsidR="00D561CF" w:rsidRPr="00D561CF" w:rsidRDefault="00C07378" w:rsidP="00D561CF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  <w:t>2</w:t>
      </w:r>
      <w:r w:rsidR="00D561CF">
        <w:rPr>
          <w:rFonts w:ascii="TH SarabunPSK" w:hAnsi="TH SarabunPSK" w:cs="TH SarabunPSK" w:hint="cs"/>
          <w:sz w:val="28"/>
          <w:szCs w:val="28"/>
          <w:cs/>
        </w:rPr>
        <w:t>.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ประชากรและกลุ่มตัวอย่าง</w:t>
      </w:r>
    </w:p>
    <w:p w14:paraId="4A10544A" w14:textId="0BED7A20" w:rsidR="00D561CF" w:rsidRPr="00D561CF" w:rsidRDefault="00116FD8" w:rsidP="000D577D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</w:rPr>
        <w:t>2</w:t>
      </w:r>
      <w:r w:rsidR="00D561CF">
        <w:rPr>
          <w:rFonts w:ascii="TH SarabunPSK" w:hAnsi="TH SarabunPSK" w:cs="TH SarabunPSK" w:hint="cs"/>
          <w:sz w:val="28"/>
          <w:szCs w:val="28"/>
          <w:cs/>
        </w:rPr>
        <w:t>.1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ประชากร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นักเรียนระดับชั้นมัธยมศึกษาปีที่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50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</w:p>
    <w:p w14:paraId="6264A276" w14:textId="4CC03CAF" w:rsidR="00D561CF" w:rsidRPr="00D561CF" w:rsidRDefault="00116FD8" w:rsidP="000D577D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</w:rPr>
        <w:t>2</w:t>
      </w:r>
      <w:r w:rsidR="00D561CF">
        <w:rPr>
          <w:rFonts w:ascii="TH SarabunPSK" w:hAnsi="TH SarabunPSK" w:cs="TH SarabunPSK" w:hint="cs"/>
          <w:sz w:val="28"/>
          <w:szCs w:val="28"/>
          <w:cs/>
        </w:rPr>
        <w:t xml:space="preserve">.2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กลุ่มตัวอย่าง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ได้จากการเลือกตัวอย่างแบบเฉพาะเจาะจง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นักเรียนระดับชั้นมัธยมศึกษาปีที่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ที่ศึกษาอยู่ในภาคเรียนที่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2564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ที่เลือกเรียนกลุ่มสาระการงานอาชีพ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22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</w:p>
    <w:p w14:paraId="49B97CC8" w14:textId="39362D5A" w:rsidR="00D561CF" w:rsidRPr="00D561CF" w:rsidRDefault="00116FD8" w:rsidP="000D577D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</w:rPr>
        <w:t>3</w:t>
      </w:r>
      <w:r w:rsidR="00D561CF">
        <w:rPr>
          <w:rFonts w:ascii="TH SarabunPSK" w:hAnsi="TH SarabunPSK" w:cs="TH SarabunPSK" w:hint="cs"/>
          <w:sz w:val="28"/>
          <w:szCs w:val="28"/>
          <w:cs/>
        </w:rPr>
        <w:t>.</w:t>
      </w:r>
      <w:r w:rsidR="000D577D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เครื่องมือที่ใช้ในการวิจัย</w:t>
      </w:r>
    </w:p>
    <w:p w14:paraId="2C059FF0" w14:textId="1BF1C98C" w:rsidR="00D561CF" w:rsidRPr="00D561CF" w:rsidRDefault="00116FD8" w:rsidP="000D577D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</w:rPr>
        <w:t>3</w:t>
      </w:r>
      <w:r w:rsidR="00D561CF">
        <w:rPr>
          <w:rFonts w:ascii="TH SarabunPSK" w:hAnsi="TH SarabunPSK" w:cs="TH SarabunPSK" w:hint="cs"/>
          <w:sz w:val="28"/>
          <w:szCs w:val="28"/>
          <w:cs/>
        </w:rPr>
        <w:t>.1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แผนการจัดการเรียนรู้</w:t>
      </w:r>
      <w:r w:rsidR="00C0737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และสื่อการสอน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3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แผน</w:t>
      </w:r>
      <w:r w:rsidR="00C07378">
        <w:rPr>
          <w:rFonts w:ascii="TH SarabunPSK" w:hAnsi="TH SarabunPSK" w:cs="TH SarabunPSK"/>
          <w:sz w:val="28"/>
          <w:szCs w:val="28"/>
          <w:cs/>
        </w:rPr>
        <w:t xml:space="preserve"> ๆ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ละ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1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ชั่วโมง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ประกอบด้วย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</w:p>
    <w:p w14:paraId="6ED597C5" w14:textId="3B511526" w:rsidR="00D561CF" w:rsidRPr="00D561CF" w:rsidRDefault="00D561CF" w:rsidP="00C07378">
      <w:pPr>
        <w:tabs>
          <w:tab w:val="left" w:pos="709"/>
          <w:tab w:val="left" w:pos="993"/>
          <w:tab w:val="left" w:pos="1418"/>
          <w:tab w:val="left" w:pos="1701"/>
        </w:tabs>
        <w:ind w:left="709" w:firstLine="540"/>
        <w:jc w:val="thaiDistribute"/>
        <w:rPr>
          <w:rFonts w:ascii="TH SarabunPSK" w:hAnsi="TH SarabunPSK" w:cs="TH SarabunPSK"/>
          <w:sz w:val="28"/>
          <w:szCs w:val="28"/>
        </w:rPr>
      </w:pPr>
      <w:r w:rsidRPr="00D561CF">
        <w:rPr>
          <w:rFonts w:ascii="TH SarabunPSK" w:hAnsi="TH SarabunPSK" w:cs="TH SarabunPSK" w:hint="cs"/>
          <w:sz w:val="28"/>
          <w:szCs w:val="28"/>
          <w:cs/>
        </w:rPr>
        <w:t>หน่วยที่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1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C43735">
        <w:rPr>
          <w:rFonts w:ascii="TH SarabunPSK" w:hAnsi="TH SarabunPSK" w:cs="TH SarabunPSK" w:hint="cs"/>
          <w:sz w:val="28"/>
          <w:szCs w:val="28"/>
          <w:cs/>
        </w:rPr>
        <w:t>การต่อวงจรไฟฟ้า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หลอด</w:t>
      </w:r>
      <w:proofErr w:type="spellStart"/>
      <w:r w:rsidRPr="00D561CF">
        <w:rPr>
          <w:rFonts w:ascii="TH SarabunPSK" w:hAnsi="TH SarabunPSK" w:cs="TH SarabunPSK" w:hint="cs"/>
          <w:sz w:val="28"/>
          <w:szCs w:val="28"/>
          <w:cs/>
        </w:rPr>
        <w:t>ฟลูออเรสเซนต์</w:t>
      </w:r>
      <w:proofErr w:type="spellEnd"/>
    </w:p>
    <w:p w14:paraId="132C5BC0" w14:textId="77777777" w:rsidR="00D561CF" w:rsidRPr="00D561CF" w:rsidRDefault="00D561CF" w:rsidP="00C07378">
      <w:pPr>
        <w:tabs>
          <w:tab w:val="left" w:pos="709"/>
          <w:tab w:val="left" w:pos="993"/>
          <w:tab w:val="left" w:pos="1418"/>
          <w:tab w:val="left" w:pos="1701"/>
        </w:tabs>
        <w:ind w:left="709" w:firstLine="540"/>
        <w:jc w:val="thaiDistribute"/>
        <w:rPr>
          <w:rFonts w:ascii="TH SarabunPSK" w:hAnsi="TH SarabunPSK" w:cs="TH SarabunPSK"/>
          <w:sz w:val="28"/>
          <w:szCs w:val="28"/>
        </w:rPr>
      </w:pPr>
      <w:r w:rsidRPr="00D561CF">
        <w:rPr>
          <w:rFonts w:ascii="TH SarabunPSK" w:hAnsi="TH SarabunPSK" w:cs="TH SarabunPSK" w:hint="cs"/>
          <w:sz w:val="28"/>
          <w:szCs w:val="28"/>
          <w:cs/>
        </w:rPr>
        <w:t>หน่วยที่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การต่อวงจรไฟฟ้าแบบอนุกรม</w:t>
      </w:r>
    </w:p>
    <w:p w14:paraId="27C89FE8" w14:textId="77777777" w:rsidR="00D561CF" w:rsidRPr="00D561CF" w:rsidRDefault="00D561CF" w:rsidP="00C07378">
      <w:pPr>
        <w:tabs>
          <w:tab w:val="left" w:pos="709"/>
          <w:tab w:val="left" w:pos="993"/>
          <w:tab w:val="left" w:pos="1418"/>
          <w:tab w:val="left" w:pos="1701"/>
        </w:tabs>
        <w:ind w:left="709" w:firstLine="540"/>
        <w:jc w:val="thaiDistribute"/>
        <w:rPr>
          <w:rFonts w:ascii="TH SarabunPSK" w:hAnsi="TH SarabunPSK" w:cs="TH SarabunPSK"/>
          <w:sz w:val="28"/>
          <w:szCs w:val="28"/>
        </w:rPr>
      </w:pPr>
      <w:r w:rsidRPr="00D561CF">
        <w:rPr>
          <w:rFonts w:ascii="TH SarabunPSK" w:hAnsi="TH SarabunPSK" w:cs="TH SarabunPSK" w:hint="cs"/>
          <w:sz w:val="28"/>
          <w:szCs w:val="28"/>
          <w:cs/>
        </w:rPr>
        <w:t>หน่วยที่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3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การต่อวงจรไฟฟ้าแบบขนาน</w:t>
      </w:r>
    </w:p>
    <w:p w14:paraId="56AB41E0" w14:textId="5526BE96" w:rsidR="00D561CF" w:rsidRDefault="00C07378" w:rsidP="000D577D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lastRenderedPageBreak/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</w:rPr>
        <w:t>3</w:t>
      </w:r>
      <w:r w:rsidR="00D561CF">
        <w:rPr>
          <w:rFonts w:ascii="TH SarabunPSK" w:hAnsi="TH SarabunPSK" w:cs="TH SarabunPSK" w:hint="cs"/>
          <w:sz w:val="28"/>
          <w:szCs w:val="28"/>
          <w:cs/>
        </w:rPr>
        <w:t>.</w:t>
      </w:r>
      <w:r w:rsidR="00D561CF" w:rsidRPr="00D561CF">
        <w:rPr>
          <w:rFonts w:ascii="TH SarabunPSK" w:hAnsi="TH SarabunPSK" w:cs="TH SarabunPSK"/>
          <w:sz w:val="28"/>
          <w:szCs w:val="28"/>
        </w:rPr>
        <w:t>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เป็นแบบปรนัย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4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ตัวเลือก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30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ข้อ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 </w:t>
      </w:r>
    </w:p>
    <w:p w14:paraId="4A6A742E" w14:textId="0F151CED" w:rsidR="00994A80" w:rsidRPr="00D561CF" w:rsidRDefault="00994A80" w:rsidP="000D577D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>3.3 สถิติที่ใช้ในการวิจัย ได้แก่ สถิติพื้นฐาน และสถิติทดสอบสมมติฐาน</w:t>
      </w:r>
    </w:p>
    <w:p w14:paraId="030B09DE" w14:textId="0396E02B" w:rsidR="00D561CF" w:rsidRPr="00D561CF" w:rsidRDefault="00C07378" w:rsidP="000D577D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</w:rPr>
        <w:t>4</w:t>
      </w:r>
      <w:r w:rsidR="00D561CF">
        <w:rPr>
          <w:rFonts w:ascii="TH SarabunPSK" w:hAnsi="TH SarabunPSK" w:cs="TH SarabunPSK" w:hint="cs"/>
          <w:sz w:val="28"/>
          <w:szCs w:val="28"/>
          <w:cs/>
        </w:rPr>
        <w:t>.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การตรวจสอบคุณภาพของเครื่องมือ</w:t>
      </w:r>
    </w:p>
    <w:p w14:paraId="2C41FC1F" w14:textId="6F9E3C1B" w:rsidR="00D561CF" w:rsidRPr="00D561CF" w:rsidRDefault="00C07378" w:rsidP="00E5586A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</w:rPr>
        <w:t xml:space="preserve">4.1 </w:t>
      </w:r>
      <w:r w:rsidR="00E5586A">
        <w:rPr>
          <w:rFonts w:ascii="TH SarabunPSK" w:hAnsi="TH SarabunPSK" w:cs="TH SarabunPSK" w:hint="cs"/>
          <w:sz w:val="28"/>
          <w:szCs w:val="28"/>
          <w:cs/>
        </w:rPr>
        <w:t>นำ</w:t>
      </w:r>
      <w:r w:rsidR="0050391D">
        <w:rPr>
          <w:rFonts w:ascii="TH SarabunPSK" w:hAnsi="TH SarabunPSK" w:cs="TH SarabunPSK" w:hint="cs"/>
          <w:sz w:val="28"/>
          <w:szCs w:val="28"/>
          <w:cs/>
        </w:rPr>
        <w:t xml:space="preserve">แผนการจัดการเรียนรู้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50391D" w:rsidRPr="00D561CF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เสนอ</w:t>
      </w:r>
      <w:r w:rsidR="00E5586A">
        <w:rPr>
          <w:rFonts w:ascii="TH SarabunPSK" w:hAnsi="TH SarabunPSK" w:cs="TH SarabunPSK" w:hint="cs"/>
          <w:sz w:val="28"/>
          <w:szCs w:val="28"/>
          <w:cs/>
        </w:rPr>
        <w:t>ต่อ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อาจารย์ที่ปรึกษาเพื่อตรวจสอบความถูกต้องในการกำหนดขอบเขตเนื้อหา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กิจกรรมการเรียนรู้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แบบฝึกหัด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และแบบทดสอบที่เหมาะสำหรับชั้นมัธยมศึกษาปีที่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แล้วนำมาปรับปรุงแก้ไขตามข้อเสนอแนะ</w:t>
      </w:r>
    </w:p>
    <w:p w14:paraId="7B0D416A" w14:textId="5A7EF26B" w:rsidR="002C22F7" w:rsidRDefault="00C07378" w:rsidP="002C22F7">
      <w:pPr>
        <w:tabs>
          <w:tab w:val="left" w:pos="709"/>
          <w:tab w:val="left" w:pos="993"/>
          <w:tab w:val="left" w:pos="1418"/>
          <w:tab w:val="left" w:pos="1701"/>
        </w:tabs>
        <w:ind w:firstLine="990"/>
        <w:jc w:val="thaiDistribute"/>
        <w:rPr>
          <w:rFonts w:ascii="TH SarabunPSK" w:hAnsi="TH SarabunPSK" w:cs="TH SarabunPSK"/>
          <w:noProof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E5586A">
        <w:rPr>
          <w:rFonts w:ascii="TH SarabunPSK" w:hAnsi="TH SarabunPSK" w:cs="TH SarabunPSK"/>
          <w:sz w:val="28"/>
          <w:szCs w:val="28"/>
        </w:rPr>
        <w:t xml:space="preserve">4.2 </w:t>
      </w:r>
      <w:r w:rsidR="0050391D">
        <w:rPr>
          <w:rFonts w:ascii="TH SarabunPSK" w:hAnsi="TH SarabunPSK" w:cs="TH SarabunPSK" w:hint="cs"/>
          <w:sz w:val="28"/>
          <w:szCs w:val="28"/>
          <w:cs/>
        </w:rPr>
        <w:t>นำแผนการจัดการเรียนรู้และ</w:t>
      </w:r>
      <w:r w:rsidR="0050391D" w:rsidRPr="00D561CF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เสนอต่อผู้เชี่ยวชาญจำนวน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3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>เพื่อ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ตรวจสอบความสอดคล้องของวัตถุประสงค์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ความเหมาะสม</w:t>
      </w:r>
      <w:r w:rsidR="009F2F47">
        <w:rPr>
          <w:rFonts w:ascii="TH SarabunPSK" w:hAnsi="TH SarabunPSK" w:cs="TH SarabunPSK" w:hint="cs"/>
          <w:sz w:val="28"/>
          <w:szCs w:val="28"/>
          <w:cs/>
        </w:rPr>
        <w:t>และความชัดเจน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การใช้ภาษา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เนื้อหาถูกต้อง</w:t>
      </w:r>
      <w:r w:rsidR="009F2F47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ครอบคลุม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และสอดคล้องต่อการวัดผลประเมินผล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F2F47">
        <w:rPr>
          <w:rFonts w:ascii="TH SarabunPSK" w:hAnsi="TH SarabunPSK" w:cs="TH SarabunPSK" w:hint="cs"/>
          <w:sz w:val="28"/>
          <w:szCs w:val="28"/>
          <w:cs/>
        </w:rPr>
        <w:t xml:space="preserve">และประเมินสื่อการสอน </w:t>
      </w:r>
      <w:r w:rsidR="000C216A" w:rsidRPr="00B37BC1">
        <w:rPr>
          <w:rFonts w:ascii="TH SarabunPSK" w:hAnsi="TH SarabunPSK" w:cs="TH SarabunPSK" w:hint="cs"/>
          <w:sz w:val="28"/>
          <w:szCs w:val="28"/>
          <w:cs/>
        </w:rPr>
        <w:t>ดังภาพที่ 2</w:t>
      </w:r>
      <w:r w:rsidR="00B37BC1" w:rsidRPr="00B37BC1">
        <w:rPr>
          <w:rFonts w:ascii="TH SarabunPSK" w:hAnsi="TH SarabunPSK" w:cs="TH SarabunPSK"/>
          <w:sz w:val="28"/>
          <w:szCs w:val="28"/>
        </w:rPr>
        <w:t xml:space="preserve"> </w:t>
      </w:r>
      <w:r w:rsidR="000C216A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>มี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ค่าเฉลี่ยความ</w:t>
      </w:r>
      <w:r w:rsidR="000C216A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คิดเห็นด้านต่าง ๆ เท่ากับ </w:t>
      </w:r>
      <w:r w:rsidR="009F2F47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>4.</w:t>
      </w:r>
      <w:r w:rsidR="009F2F47" w:rsidRPr="00B37BC1">
        <w:rPr>
          <w:rFonts w:ascii="TH SarabunPSK" w:hAnsi="TH SarabunPSK" w:cs="TH SarabunPSK"/>
          <w:color w:val="000000" w:themeColor="text1"/>
          <w:sz w:val="28"/>
          <w:szCs w:val="28"/>
        </w:rPr>
        <w:t>76</w:t>
      </w:r>
      <w:r w:rsidR="000C216A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ระดับมากที่สุด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และเสนอ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แบบทดสอบวัดผลสัมฤทธิ์ทางการเรียน</w:t>
      </w:r>
      <w:r w:rsidR="0050391D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>ต่อผู้เชี่ยวชาญทั้ง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 w:rsidRPr="00D561CF">
        <w:rPr>
          <w:rFonts w:ascii="TH SarabunPSK" w:hAnsi="TH SarabunPSK" w:cs="TH SarabunPSK"/>
          <w:sz w:val="28"/>
          <w:szCs w:val="28"/>
        </w:rPr>
        <w:t>3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 xml:space="preserve">เช่นกัน 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เพื่อตรวจสอบความถูกต้อง</w:t>
      </w:r>
      <w:r w:rsidR="000E1AC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และให้ข้อเสนอแนะ คัดเลือกข้อสอบที่มีค่าดัชนีความสอดคล้อง (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</w:rPr>
        <w:t xml:space="preserve">IOC) 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ตั้งแต่ </w:t>
      </w:r>
      <w:r w:rsidR="000C216A">
        <w:rPr>
          <w:rFonts w:ascii="TH SarabunPSK" w:hAnsi="TH SarabunPSK" w:cs="TH SarabunPSK"/>
          <w:color w:val="000000" w:themeColor="text1"/>
          <w:sz w:val="28"/>
          <w:szCs w:val="28"/>
        </w:rPr>
        <w:t xml:space="preserve">0.5 </w:t>
      </w:r>
      <w:r w:rsidR="000C216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ขึ้</w:t>
      </w:r>
      <w:r w:rsidR="0050391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</w:t>
      </w:r>
      <w:r w:rsidR="000C216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ไป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ได้จำนวน 38 ข้อ ซึ่งครอบคลุมสาระการเรียนรู้และผลการเรียนรู้ที่คาดหวัง </w:t>
      </w:r>
      <w:bookmarkStart w:id="4" w:name="_Hlk98759334"/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และนำไปทดลองใช้</w:t>
      </w:r>
      <w:r w:rsid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>(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>Try out)</w:t>
      </w:r>
      <w:r w:rsid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กับนักเรียน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ที่ไม่ใช่กลุ่มตัวอย่าง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จำนวน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</w:rPr>
        <w:t>20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คน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ระหว่างเดือนกุมภาพันธ์ 2565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คือ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นักเรียนมัธยมศึกษาปีที่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6/2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ในภาคเรียนที่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2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ปีการศึกษา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2564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โรงเรียนนาอ้อวิทยา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อำเภอเมืองเลย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bookmarkEnd w:id="4"/>
      <w:r w:rsidR="00820FB4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เลือก</w:t>
      </w:r>
      <w:r w:rsidR="00820FB4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แบบทดสอบ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จำนวน 30 ข้อ</w:t>
      </w:r>
      <w:r w:rsidR="00820FB4">
        <w:rPr>
          <w:rFonts w:ascii="TH SarabunPSK" w:eastAsia="Calibri" w:hAnsi="TH SarabunPSK" w:cs="TH SarabunPSK" w:hint="cs"/>
          <w:kern w:val="24"/>
          <w:sz w:val="28"/>
          <w:szCs w:val="28"/>
          <w:cs/>
          <w:lang w:eastAsia="en-US"/>
        </w:rPr>
        <w:t xml:space="preserve"> </w:t>
      </w:r>
      <w:r w:rsidR="00820FB4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ที่มี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ค่าความยากง่าย (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p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)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 xml:space="preserve"> 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อย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ู่ระหว่าง 0.40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-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0.7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0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 xml:space="preserve"> และค่าอำนาจจำแนก (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r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)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 xml:space="preserve"> 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อยู่ระหว่าง 0.20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-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0.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6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 xml:space="preserve">0 </w:t>
      </w:r>
      <w:r w:rsidR="00820FB4" w:rsidRPr="003374E4">
        <w:rPr>
          <w:rFonts w:ascii="TH SarabunPSK" w:hAnsi="TH SarabunPSK" w:cs="TH SarabunPSK" w:hint="cs"/>
          <w:sz w:val="28"/>
          <w:szCs w:val="28"/>
          <w:cs/>
        </w:rPr>
        <w:t>และค่าความเชื่อมั่นแบบทดสอบทั้งฉบับเท่ากับ</w:t>
      </w:r>
      <w:r w:rsidR="00820FB4" w:rsidRPr="003374E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820FB4" w:rsidRPr="00197C39">
        <w:rPr>
          <w:rFonts w:ascii="TH SarabunPSK" w:hAnsi="TH SarabunPSK" w:cs="TH SarabunPSK"/>
          <w:sz w:val="28"/>
          <w:szCs w:val="28"/>
        </w:rPr>
        <w:t>0.91</w:t>
      </w:r>
      <w:r w:rsidR="00820FB4">
        <w:rPr>
          <w:rFonts w:ascii="TH SarabunPSK" w:hAnsi="TH SarabunPSK" w:cs="TH SarabunPSK"/>
          <w:sz w:val="28"/>
          <w:szCs w:val="28"/>
        </w:rPr>
        <w:t xml:space="preserve"> </w:t>
      </w:r>
      <w:r w:rsidR="00706A7F">
        <w:rPr>
          <w:rFonts w:ascii="TH SarabunPSK" w:hAnsi="TH SarabunPSK" w:cs="TH SarabunPSK" w:hint="cs"/>
          <w:noProof/>
          <w:sz w:val="28"/>
          <w:szCs w:val="28"/>
          <w:cs/>
        </w:rPr>
        <w:t xml:space="preserve">     </w:t>
      </w:r>
    </w:p>
    <w:p w14:paraId="36BBC9AE" w14:textId="77777777" w:rsidR="00FF6215" w:rsidRPr="00D504E1" w:rsidRDefault="00FF6215" w:rsidP="002C22F7">
      <w:pPr>
        <w:tabs>
          <w:tab w:val="left" w:pos="709"/>
          <w:tab w:val="left" w:pos="993"/>
          <w:tab w:val="left" w:pos="1418"/>
          <w:tab w:val="left" w:pos="1701"/>
        </w:tabs>
        <w:ind w:firstLine="990"/>
        <w:jc w:val="thaiDistribute"/>
        <w:rPr>
          <w:rFonts w:ascii="TH SarabunPSK" w:hAnsi="TH SarabunPSK" w:cs="TH SarabunPSK"/>
          <w:sz w:val="28"/>
          <w:szCs w:val="28"/>
        </w:rPr>
      </w:pPr>
    </w:p>
    <w:p w14:paraId="4693682F" w14:textId="77777777" w:rsidR="002C22F7" w:rsidRDefault="002C22F7" w:rsidP="002C22F7">
      <w:pPr>
        <w:tabs>
          <w:tab w:val="left" w:pos="709"/>
          <w:tab w:val="left" w:pos="993"/>
          <w:tab w:val="left" w:pos="1418"/>
          <w:tab w:val="left" w:pos="1701"/>
        </w:tabs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  <w:lang w:eastAsia="en-US"/>
        </w:rPr>
        <w:drawing>
          <wp:inline distT="0" distB="0" distL="0" distR="0" wp14:anchorId="2010A379" wp14:editId="395C2EFA">
            <wp:extent cx="2501726" cy="1821180"/>
            <wp:effectExtent l="190500" t="152400" r="184785" b="1790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t="2508" r="1899" b="2201"/>
                    <a:stretch/>
                  </pic:blipFill>
                  <pic:spPr bwMode="auto">
                    <a:xfrm>
                      <a:off x="0" y="0"/>
                      <a:ext cx="2509335" cy="182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t xml:space="preserve">     </w:t>
      </w:r>
      <w:r>
        <w:rPr>
          <w:rFonts w:ascii="TH SarabunPSK" w:hAnsi="TH SarabunPSK" w:cs="TH SarabunPSK"/>
          <w:noProof/>
          <w:sz w:val="28"/>
          <w:szCs w:val="28"/>
          <w:lang w:eastAsia="en-US"/>
        </w:rPr>
        <w:drawing>
          <wp:inline distT="0" distB="0" distL="0" distR="0" wp14:anchorId="2082F461" wp14:editId="5AE5F29F">
            <wp:extent cx="2522220" cy="1827568"/>
            <wp:effectExtent l="190500" t="152400" r="182880" b="1727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t="1041" r="1276"/>
                    <a:stretch/>
                  </pic:blipFill>
                  <pic:spPr bwMode="auto">
                    <a:xfrm>
                      <a:off x="0" y="0"/>
                      <a:ext cx="2534518" cy="1836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5D3F" w14:textId="77777777" w:rsidR="00D504E1" w:rsidRPr="00FF6215" w:rsidRDefault="00D504E1" w:rsidP="00B37BC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</w:p>
    <w:p w14:paraId="33AE3ADC" w14:textId="4CF5D80F" w:rsidR="00B37BC1" w:rsidRPr="00D561CF" w:rsidRDefault="00B37BC1" w:rsidP="00B37BC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  <w:r w:rsidRPr="000E1ACA">
        <w:rPr>
          <w:rFonts w:ascii="TH SarabunPSK" w:hAnsi="TH SarabunPSK" w:cs="TH SarabunPSK" w:hint="cs"/>
          <w:b/>
          <w:bCs/>
          <w:sz w:val="28"/>
          <w:szCs w:val="28"/>
          <w:cs/>
        </w:rPr>
        <w:t>ภาพที่</w:t>
      </w:r>
      <w:r w:rsidRPr="000E1ACA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37BC1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Pr="00B37BC1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37BC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B37BC1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B37BC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</w:p>
    <w:p w14:paraId="32384D23" w14:textId="77777777" w:rsidR="00B37BC1" w:rsidRDefault="00B37BC1" w:rsidP="000C216A">
      <w:pPr>
        <w:tabs>
          <w:tab w:val="left" w:pos="709"/>
          <w:tab w:val="left" w:pos="993"/>
          <w:tab w:val="left" w:pos="1418"/>
          <w:tab w:val="left" w:pos="1701"/>
        </w:tabs>
        <w:ind w:firstLine="990"/>
        <w:jc w:val="thaiDistribute"/>
        <w:rPr>
          <w:rFonts w:ascii="TH SarabunPSK" w:hAnsi="TH SarabunPSK" w:cs="TH SarabunPSK"/>
          <w:sz w:val="28"/>
          <w:szCs w:val="28"/>
        </w:rPr>
      </w:pPr>
    </w:p>
    <w:p w14:paraId="325D09FF" w14:textId="12CEB589" w:rsidR="00D561CF" w:rsidRPr="00D561CF" w:rsidRDefault="000C216A" w:rsidP="000C216A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0D1DE5">
        <w:rPr>
          <w:rFonts w:ascii="TH SarabunPSK" w:hAnsi="TH SarabunPSK" w:cs="TH SarabunPSK"/>
          <w:sz w:val="28"/>
          <w:szCs w:val="28"/>
        </w:rPr>
        <w:t>5.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การเก็บรวบรวมข้อมูล</w:t>
      </w:r>
    </w:p>
    <w:p w14:paraId="3655454B" w14:textId="753AEFB8" w:rsidR="00D561CF" w:rsidRPr="00BC2E68" w:rsidRDefault="000D1DE5" w:rsidP="000D577D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5F6F84">
        <w:rPr>
          <w:rFonts w:ascii="TH SarabunPSK" w:hAnsi="TH SarabunPSK" w:cs="TH SarabunPSK"/>
          <w:sz w:val="28"/>
          <w:szCs w:val="28"/>
          <w:cs/>
        </w:rPr>
        <w:tab/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คณะผู้วิจัยดำเนินการระหว่างเดือนมีนาคม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2565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โดยใช้แผนการจัดการเรียนรู้และสื่อการสอน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6/2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ในภาคเรียนที่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2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2564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มีขั้นตอนการทดลอง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และการเก็บรวบรวมข้อมูลต่าง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ๆ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ดังแสดงในภาพที่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3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ประกอบด้วยขั้นตอน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ดังนี้</w:t>
      </w:r>
    </w:p>
    <w:p w14:paraId="373E9A91" w14:textId="4CEC64DD" w:rsidR="00BC2E68" w:rsidRPr="00D561CF" w:rsidRDefault="00BC2E68" w:rsidP="00BC2E68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  <w:t>5</w:t>
      </w:r>
      <w:r w:rsidRPr="00D561CF">
        <w:rPr>
          <w:rFonts w:ascii="TH SarabunPSK" w:hAnsi="TH SarabunPSK" w:cs="TH SarabunPSK"/>
          <w:sz w:val="28"/>
          <w:szCs w:val="28"/>
        </w:rPr>
        <w:t>.1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ขั้นก่อนการทดลอง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ปฐมนิเทศกลุ่มทดลอง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ชี้แจ้งรายละเอียดกิจกรรมการเรียนการสอนกับกลุ่มตัวอย่าง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คือ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นักเรียนชั้นมัธยมศึกษาปีที่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6/2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ภาคเรียนที่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2564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ที่เลือกเรียนกลุ่มสาระการงานอาชีพ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22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  <w:r w:rsidR="006D248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จากนั้นให้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ทำแบบทดสอบก่อนเรียน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2F230E">
        <w:rPr>
          <w:rFonts w:ascii="TH SarabunPSK" w:hAnsi="TH SarabunPSK" w:cs="TH SarabunPSK"/>
          <w:sz w:val="28"/>
          <w:szCs w:val="28"/>
        </w:rPr>
        <w:t xml:space="preserve">Pretest) 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ที่</w:t>
      </w:r>
      <w:r>
        <w:rPr>
          <w:rFonts w:ascii="TH SarabunPSK" w:hAnsi="TH SarabunPSK" w:cs="TH SarabunPSK" w:hint="cs"/>
          <w:sz w:val="28"/>
          <w:szCs w:val="28"/>
          <w:cs/>
        </w:rPr>
        <w:lastRenderedPageBreak/>
        <w:t>คณะ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ผู้วิจัยสร้างขึ้นเป็นแบบปรนัย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/>
          <w:sz w:val="28"/>
          <w:szCs w:val="28"/>
        </w:rPr>
        <w:t>4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ตัวเลือก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3</w:t>
      </w:r>
      <w:r w:rsidRPr="002F230E">
        <w:rPr>
          <w:rFonts w:ascii="TH SarabunPSK" w:hAnsi="TH SarabunPSK" w:cs="TH SarabunPSK"/>
          <w:sz w:val="28"/>
          <w:szCs w:val="28"/>
        </w:rPr>
        <w:t>0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ข้อ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ใช้เวลาทดสอบ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3</w:t>
      </w:r>
      <w:r w:rsidRPr="002F230E">
        <w:rPr>
          <w:rFonts w:ascii="TH SarabunPSK" w:hAnsi="TH SarabunPSK" w:cs="TH SarabunPSK"/>
          <w:sz w:val="28"/>
          <w:szCs w:val="28"/>
        </w:rPr>
        <w:t>0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นาที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ตรวจให้คะแนน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และหาค่าคะแนนเฉลี่ยแบบทดสอบก่อนเรียน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m:oMath>
        <m:sSub>
          <m:sSubPr>
            <m:ctrlPr>
              <w:rPr>
                <w:rFonts w:ascii="Cambria Math" w:hAnsi="Cambria Math" w:cstheme="minorBidi"/>
                <w:iCs/>
                <w:color w:val="000000" w:themeColor="text1"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Bidi"/>
                    <w:iCs/>
                    <w:color w:val="000000" w:themeColor="text1"/>
                    <w:sz w:val="20"/>
                    <w:szCs w:val="2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color w:val="000000" w:themeColor="text1"/>
                    <w:sz w:val="20"/>
                    <w:szCs w:val="20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theme="minorBidi"/>
                <w:color w:val="000000" w:themeColor="text1"/>
                <w:sz w:val="20"/>
                <w:szCs w:val="20"/>
              </w:rPr>
              <m:t>1</m:t>
            </m:r>
          </m:sub>
        </m:sSub>
      </m:oMath>
      <w:r w:rsidRPr="002F230E">
        <w:rPr>
          <w:rFonts w:ascii="TH SarabunPSK" w:hAnsi="TH SarabunPSK" w:cs="TH SarabunPSK"/>
          <w:sz w:val="28"/>
          <w:szCs w:val="28"/>
        </w:rPr>
        <w:t>)</w:t>
      </w:r>
    </w:p>
    <w:p w14:paraId="77BC755A" w14:textId="53A8E5A0" w:rsidR="00BC2E68" w:rsidRPr="00D561CF" w:rsidRDefault="00BC2E68" w:rsidP="00BC2E68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  <w:t>5</w:t>
      </w:r>
      <w:r w:rsidRPr="00D561CF">
        <w:rPr>
          <w:rFonts w:ascii="TH SarabunPSK" w:hAnsi="TH SarabunPSK" w:cs="TH SarabunPSK"/>
          <w:sz w:val="28"/>
          <w:szCs w:val="28"/>
        </w:rPr>
        <w:t>.2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ขั้นทดลอง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ดำเนิน</w:t>
      </w:r>
      <w:r>
        <w:rPr>
          <w:rFonts w:ascii="TH SarabunPSK" w:hAnsi="TH SarabunPSK" w:cs="TH SarabunPSK" w:hint="cs"/>
          <w:sz w:val="28"/>
          <w:szCs w:val="28"/>
          <w:cs/>
        </w:rPr>
        <w:t>ตาม</w:t>
      </w:r>
      <w:r w:rsidRPr="0053725C">
        <w:rPr>
          <w:rFonts w:ascii="TH SarabunPSK" w:hAnsi="TH SarabunPSK" w:cs="TH SarabunPSK" w:hint="cs"/>
          <w:sz w:val="28"/>
          <w:szCs w:val="28"/>
          <w:cs/>
        </w:rPr>
        <w:t>แผนการจัดการเรียนรู้และ</w:t>
      </w:r>
      <w:r>
        <w:rPr>
          <w:rFonts w:ascii="TH SarabunPSK" w:hAnsi="TH SarabunPSK" w:cs="TH SarabunPSK" w:hint="cs"/>
          <w:sz w:val="28"/>
          <w:szCs w:val="28"/>
          <w:cs/>
        </w:rPr>
        <w:t>ใช้</w:t>
      </w:r>
      <w:r w:rsidRPr="0053725C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Pr="0053725C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6/2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Pr="00D561CF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ประกอบด้วยหน่วยการเรียนรู้เรื่อง การต่อวงจรไฟฟ้า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หลอด</w:t>
      </w:r>
      <w:proofErr w:type="spellStart"/>
      <w:r w:rsidRPr="00D561CF">
        <w:rPr>
          <w:rFonts w:ascii="TH SarabunPSK" w:hAnsi="TH SarabunPSK" w:cs="TH SarabunPSK" w:hint="cs"/>
          <w:sz w:val="28"/>
          <w:szCs w:val="28"/>
          <w:cs/>
        </w:rPr>
        <w:t>ฟลูออเรสเซนต์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การต่อวงจรไฟฟ้าแบบอนุกรม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และ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การต่อวงจรไฟฟ้าแบบขนาน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และเมื่อเรียนจบแต่ละเรื่องแล้วให้นักเรียน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ทำแบบฝึกหัดท้ายบท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ตรวจ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บันทึก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คะแนน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และหาค่าร้อยละของคะแนนเฉลี่ยระหว่างเรียน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ร้อยละของคะแนนเฉลี่ยแบบฝึกหัด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) </w:t>
      </w:r>
      <w:r w:rsidRPr="00F179B7">
        <w:rPr>
          <w:rFonts w:ascii="TH SarabunPSK" w:hAnsi="TH SarabunPSK" w:cs="TH SarabunPSK"/>
          <w:sz w:val="28"/>
          <w:szCs w:val="28"/>
          <w:cs/>
        </w:rPr>
        <w:t>(</w:t>
      </w:r>
      <w:r w:rsidRPr="00F179B7">
        <w:rPr>
          <w:rFonts w:ascii="TH SarabunPSK" w:hAnsi="TH SarabunPSK" w:cs="TH SarabunPSK"/>
          <w:sz w:val="28"/>
          <w:szCs w:val="28"/>
        </w:rPr>
        <w:t>E</w:t>
      </w:r>
      <w:r w:rsidRPr="00F179B7">
        <w:rPr>
          <w:rFonts w:ascii="TH SarabunPSK" w:hAnsi="TH SarabunPSK" w:cs="TH SarabunPSK"/>
          <w:sz w:val="28"/>
          <w:szCs w:val="28"/>
          <w:vertAlign w:val="subscript"/>
        </w:rPr>
        <w:t>1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13EF053E" w14:textId="46998FE3" w:rsidR="00BC2E68" w:rsidRDefault="00BC2E68" w:rsidP="00BC2E68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5F6F84"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>5</w:t>
      </w:r>
      <w:r w:rsidRPr="002F230E">
        <w:rPr>
          <w:rFonts w:ascii="TH SarabunPSK" w:hAnsi="TH SarabunPSK" w:cs="TH SarabunPSK"/>
          <w:sz w:val="28"/>
          <w:szCs w:val="28"/>
        </w:rPr>
        <w:t xml:space="preserve">.3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ขั้นหลังการทดลอง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ให้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กลุ่มตัวอย่างทำแบบทดสอบวัดผลสัมฤทธิ์ทางการเรียนหลังเรียน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2F230E">
        <w:rPr>
          <w:rFonts w:ascii="TH SarabunPSK" w:hAnsi="TH SarabunPSK" w:cs="TH SarabunPSK"/>
          <w:sz w:val="28"/>
          <w:szCs w:val="28"/>
        </w:rPr>
        <w:t xml:space="preserve">Posttest) </w:t>
      </w:r>
      <w:r>
        <w:rPr>
          <w:rFonts w:ascii="TH SarabunPSK" w:hAnsi="TH SarabunPSK" w:cs="TH SarabunPSK" w:hint="cs"/>
          <w:sz w:val="28"/>
          <w:szCs w:val="28"/>
          <w:cs/>
        </w:rPr>
        <w:t>ซึ่งเป็นแบบทดสอบชุดเดียว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กับที่ใช้ทดสอบก่อนเรียน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โดยใช้เวลาในการทดสอบ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3</w:t>
      </w:r>
      <w:r w:rsidRPr="002F230E">
        <w:rPr>
          <w:rFonts w:ascii="TH SarabunPSK" w:hAnsi="TH SarabunPSK" w:cs="TH SarabunPSK"/>
          <w:sz w:val="28"/>
          <w:szCs w:val="28"/>
        </w:rPr>
        <w:t xml:space="preserve">0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นาที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ตรวจให้คะแนน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และหาค่าคะแนนเฉลี่ยแบบทดสอบหลังเรียน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m:oMath>
        <m:sSub>
          <m:sSubPr>
            <m:ctrlPr>
              <w:rPr>
                <w:rFonts w:ascii="Cambria Math" w:hAnsi="Cambria Math" w:cstheme="minorBidi"/>
                <w:iCs/>
                <w:color w:val="000000" w:themeColor="text1"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Bidi"/>
                    <w:iCs/>
                    <w:color w:val="000000" w:themeColor="text1"/>
                    <w:sz w:val="20"/>
                    <w:szCs w:val="2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color w:val="000000" w:themeColor="text1"/>
                    <w:sz w:val="20"/>
                    <w:szCs w:val="20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theme="minorBidi"/>
                <w:color w:val="000000" w:themeColor="text1"/>
                <w:sz w:val="20"/>
                <w:szCs w:val="20"/>
              </w:rPr>
              <m:t>2</m:t>
            </m:r>
          </m:sub>
        </m:sSub>
      </m:oMath>
      <w:r w:rsidRPr="002F230E">
        <w:rPr>
          <w:rFonts w:ascii="TH SarabunPSK" w:hAnsi="TH SarabunPSK" w:cs="TH SarabunPSK"/>
          <w:sz w:val="28"/>
          <w:szCs w:val="28"/>
        </w:rPr>
        <w:t xml:space="preserve">)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และค่าร้อยละของคะแนนเฉลี่ยหลังเรียน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F179B7">
        <w:rPr>
          <w:rFonts w:ascii="TH SarabunPSK" w:hAnsi="TH SarabunPSK" w:cs="TH SarabunPSK"/>
          <w:sz w:val="28"/>
          <w:szCs w:val="28"/>
        </w:rPr>
        <w:t>E</w:t>
      </w:r>
      <w:r w:rsidRPr="00F179B7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F179B7">
        <w:rPr>
          <w:rFonts w:ascii="TH SarabunPSK" w:hAnsi="TH SarabunPSK" w:cs="TH SarabunPSK"/>
          <w:sz w:val="28"/>
          <w:szCs w:val="28"/>
        </w:rPr>
        <w:t>)</w:t>
      </w:r>
    </w:p>
    <w:p w14:paraId="005016EE" w14:textId="24CF13FD" w:rsidR="00D561CF" w:rsidRPr="00D561CF" w:rsidRDefault="00D561CF" w:rsidP="00D561CF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</w:p>
    <w:p w14:paraId="1B8C6348" w14:textId="0CAC7EA5" w:rsidR="00D561CF" w:rsidRPr="00D561CF" w:rsidRDefault="000D577D" w:rsidP="000D577D">
      <w:pPr>
        <w:tabs>
          <w:tab w:val="left" w:pos="709"/>
          <w:tab w:val="left" w:pos="993"/>
          <w:tab w:val="left" w:pos="1418"/>
          <w:tab w:val="left" w:pos="1701"/>
        </w:tabs>
        <w:jc w:val="center"/>
        <w:rPr>
          <w:rFonts w:ascii="TH SarabunPSK" w:hAnsi="TH SarabunPSK" w:cs="TH SarabunPSK"/>
          <w:sz w:val="28"/>
          <w:szCs w:val="28"/>
        </w:rPr>
      </w:pPr>
      <w:r w:rsidRPr="00555044">
        <w:rPr>
          <w:b/>
          <w:bCs/>
          <w:noProof/>
          <w:lang w:eastAsia="en-US"/>
        </w:rPr>
        <w:drawing>
          <wp:inline distT="0" distB="0" distL="0" distR="0" wp14:anchorId="465DABDD" wp14:editId="3A196870">
            <wp:extent cx="3827401" cy="3790709"/>
            <wp:effectExtent l="0" t="0" r="1905" b="63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68" cy="3865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98B2F" w14:textId="77777777" w:rsidR="00D561CF" w:rsidRPr="00D561CF" w:rsidRDefault="00D561CF" w:rsidP="00D561CF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</w:p>
    <w:p w14:paraId="15ED83FC" w14:textId="5435844A" w:rsidR="00D561CF" w:rsidRPr="00D561CF" w:rsidRDefault="000D1DE5" w:rsidP="00D561CF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  <w:r w:rsidRPr="000E1ACA">
        <w:rPr>
          <w:rFonts w:ascii="TH SarabunPSK" w:hAnsi="TH SarabunPSK" w:cs="TH SarabunPSK" w:hint="cs"/>
          <w:b/>
          <w:bCs/>
          <w:sz w:val="28"/>
          <w:szCs w:val="28"/>
          <w:cs/>
        </w:rPr>
        <w:t>ภาพ</w:t>
      </w:r>
      <w:r w:rsidR="00D561CF" w:rsidRPr="000E1ACA">
        <w:rPr>
          <w:rFonts w:ascii="TH SarabunPSK" w:hAnsi="TH SarabunPSK" w:cs="TH SarabunPSK" w:hint="cs"/>
          <w:b/>
          <w:bCs/>
          <w:sz w:val="28"/>
          <w:szCs w:val="28"/>
          <w:cs/>
        </w:rPr>
        <w:t>ที่</w:t>
      </w:r>
      <w:r w:rsidR="00D561CF" w:rsidRPr="000E1ACA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Pr="000E1ACA">
        <w:rPr>
          <w:rFonts w:ascii="TH SarabunPSK" w:hAnsi="TH SarabunPSK" w:cs="TH SarabunPSK"/>
          <w:b/>
          <w:bCs/>
          <w:sz w:val="28"/>
          <w:szCs w:val="28"/>
        </w:rPr>
        <w:t>3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ขั้นตอนการทดลองและการเก็บรวบรวมข้อมูล</w:t>
      </w:r>
    </w:p>
    <w:p w14:paraId="7377AF10" w14:textId="77777777" w:rsidR="0053725C" w:rsidRDefault="000D1DE5" w:rsidP="000D577D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</w:p>
    <w:p w14:paraId="43003261" w14:textId="03641A95" w:rsidR="00625787" w:rsidRPr="007D238E" w:rsidRDefault="0053725C" w:rsidP="005F6F84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28"/>
          <w:szCs w:val="28"/>
        </w:rPr>
        <w:tab/>
        <w:t>6</w:t>
      </w:r>
      <w:r w:rsidR="009C3B08" w:rsidRPr="00DB3C04">
        <w:rPr>
          <w:rFonts w:ascii="TH SarabunPSK" w:hAnsi="TH SarabunPSK" w:cs="TH SarabunPSK"/>
          <w:sz w:val="28"/>
          <w:szCs w:val="28"/>
        </w:rPr>
        <w:t xml:space="preserve">. </w:t>
      </w:r>
      <w:r w:rsidR="009C3B08" w:rsidRPr="00DB3C04">
        <w:rPr>
          <w:rFonts w:ascii="TH SarabunPSK" w:hAnsi="TH SarabunPSK" w:cs="TH SarabunPSK" w:hint="cs"/>
          <w:sz w:val="28"/>
          <w:szCs w:val="28"/>
          <w:cs/>
        </w:rPr>
        <w:t>การวิเคราะห์ข้อมูล</w:t>
      </w:r>
      <w:r w:rsidR="00625787">
        <w:rPr>
          <w:rFonts w:ascii="TH SarabunPSK" w:hAnsi="TH SarabunPSK" w:cs="TH SarabunPSK"/>
          <w:sz w:val="28"/>
          <w:szCs w:val="28"/>
          <w:cs/>
        </w:rPr>
        <w:t xml:space="preserve"> </w:t>
      </w:r>
    </w:p>
    <w:p w14:paraId="628E597B" w14:textId="5353D493" w:rsidR="009C3B08" w:rsidRDefault="009260BF" w:rsidP="001B3B89">
      <w:pPr>
        <w:tabs>
          <w:tab w:val="left" w:pos="709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คณะ</w:t>
      </w:r>
      <w:r w:rsidR="009C3B08">
        <w:rPr>
          <w:rFonts w:ascii="TH SarabunPSK" w:hAnsi="TH SarabunPSK" w:cs="TH SarabunPSK" w:hint="cs"/>
          <w:sz w:val="28"/>
          <w:szCs w:val="28"/>
          <w:cs/>
        </w:rPr>
        <w:t>วิจัยจะดำเนินการวิเคราะห์ข้อมูลดังนี้</w:t>
      </w:r>
    </w:p>
    <w:p w14:paraId="724C71E3" w14:textId="5D045876" w:rsidR="001B3B89" w:rsidRDefault="009260BF" w:rsidP="001B3B89">
      <w:pPr>
        <w:tabs>
          <w:tab w:val="left" w:pos="709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6</w:t>
      </w:r>
      <w:r w:rsidR="00625787">
        <w:rPr>
          <w:rFonts w:ascii="TH SarabunPSK" w:hAnsi="TH SarabunPSK" w:cs="TH SarabunPSK" w:hint="cs"/>
          <w:sz w:val="28"/>
          <w:szCs w:val="28"/>
          <w:cs/>
        </w:rPr>
        <w:t>.1</w:t>
      </w:r>
      <w:r w:rsidR="001B3B8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หาประสิทธิภาพ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โรงเรียนเขาแก้ว</w:t>
      </w:r>
      <w:r w:rsidR="001B3B89">
        <w:rPr>
          <w:rFonts w:ascii="TH SarabunPSK" w:hAnsi="TH SarabunPSK" w:cs="TH SarabunPSK" w:hint="cs"/>
          <w:sz w:val="28"/>
          <w:szCs w:val="28"/>
          <w:cs/>
        </w:rPr>
        <w:t xml:space="preserve">  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วิทยา</w:t>
      </w:r>
      <w:proofErr w:type="spellStart"/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โดยใช้ </w:t>
      </w:r>
      <w:r w:rsidRPr="00625787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Pr="00625787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Pr="00625787">
        <w:rPr>
          <w:rFonts w:ascii="TH SarabunPSK" w:hAnsi="TH SarabunPSK" w:cs="TH SarabunPSK"/>
          <w:iCs/>
          <w:sz w:val="28"/>
          <w:szCs w:val="28"/>
        </w:rPr>
        <w:t>/</w:t>
      </w:r>
      <w:r w:rsidRPr="00625787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</w:t>
      </w:r>
      <w:r w:rsidRPr="00625787">
        <w:rPr>
          <w:rFonts w:ascii="TH SarabunPSK" w:hAnsi="TH SarabunPSK" w:cs="TH SarabunPSK" w:hint="cs"/>
          <w:color w:val="000000" w:themeColor="text1"/>
          <w:sz w:val="28"/>
          <w:szCs w:val="28"/>
          <w:vertAlign w:val="subscript"/>
          <w:cs/>
        </w:rPr>
        <w:t>2</w:t>
      </w:r>
    </w:p>
    <w:p w14:paraId="73A44A01" w14:textId="00B43F65" w:rsidR="001B3B89" w:rsidRDefault="009260BF" w:rsidP="001B3B89">
      <w:pPr>
        <w:tabs>
          <w:tab w:val="left" w:pos="709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6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.2 </w:t>
      </w:r>
      <w:r>
        <w:rPr>
          <w:rFonts w:ascii="TH SarabunPSK" w:hAnsi="TH SarabunPSK" w:cs="TH SarabunPSK" w:hint="cs"/>
          <w:sz w:val="28"/>
          <w:szCs w:val="28"/>
          <w:cs/>
        </w:rPr>
        <w:t>ศึกษา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ผลสัมฤทธิ์ทางการเรียน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</w:p>
    <w:p w14:paraId="14C3DCA2" w14:textId="5B45552A" w:rsidR="009260BF" w:rsidRPr="007F24F4" w:rsidRDefault="009260BF" w:rsidP="009260BF">
      <w:pPr>
        <w:tabs>
          <w:tab w:val="left" w:pos="993"/>
        </w:tabs>
        <w:jc w:val="thaiDistribute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</w:rPr>
        <w:tab/>
        <w:t>6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.3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เปรียบเทียบผลสัมฤทธิ์ทางการเรียนก่อนเรียนและหลังเรียน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โดยใช้ </w:t>
      </w:r>
      <w:r w:rsidRPr="00975AC3">
        <w:rPr>
          <w:rFonts w:ascii="TH SarabunPSK" w:hAnsi="TH SarabunPSK" w:cs="TH SarabunPSK"/>
          <w:sz w:val="28"/>
          <w:szCs w:val="28"/>
        </w:rPr>
        <w:t>t-test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dependent samples</w:t>
      </w:r>
    </w:p>
    <w:p w14:paraId="46C19C98" w14:textId="740B0D1D" w:rsidR="0098410C" w:rsidRPr="0098410C" w:rsidRDefault="0098410C" w:rsidP="0098410C">
      <w:pPr>
        <w:pStyle w:val="af2"/>
        <w:tabs>
          <w:tab w:val="left" w:pos="1260"/>
        </w:tabs>
        <w:ind w:left="0"/>
        <w:contextualSpacing w:val="0"/>
        <w:rPr>
          <w:rFonts w:ascii="TH SarabunPSK" w:hAnsi="TH SarabunPSK" w:cs="TH SarabunPSK"/>
          <w:b/>
          <w:bCs/>
          <w:color w:val="000000" w:themeColor="text1"/>
          <w:sz w:val="30"/>
        </w:rPr>
      </w:pPr>
      <w:r w:rsidRPr="00791773">
        <w:rPr>
          <w:rFonts w:ascii="TH SarabunPSK" w:hAnsi="TH SarabunPSK" w:cs="TH SarabunPSK"/>
          <w:b/>
          <w:bCs/>
          <w:color w:val="000000" w:themeColor="text1"/>
          <w:sz w:val="30"/>
          <w:cs/>
        </w:rPr>
        <w:lastRenderedPageBreak/>
        <w:t>ผลการวิจัย</w:t>
      </w:r>
      <w:r w:rsidRPr="0098410C">
        <w:rPr>
          <w:rFonts w:ascii="TH SarabunPSK" w:hAnsi="TH SarabunPSK" w:cs="TH SarabunPSK"/>
          <w:b/>
          <w:bCs/>
          <w:color w:val="000000" w:themeColor="text1"/>
          <w:sz w:val="30"/>
        </w:rPr>
        <w:t xml:space="preserve"> </w:t>
      </w:r>
    </w:p>
    <w:p w14:paraId="0CA1427F" w14:textId="1748AA14" w:rsidR="002328D0" w:rsidRPr="00730BB1" w:rsidRDefault="002D7088" w:rsidP="002328D0">
      <w:pPr>
        <w:tabs>
          <w:tab w:val="left" w:pos="709"/>
        </w:tabs>
        <w:ind w:firstLine="709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</w:rPr>
        <w:t xml:space="preserve">1. </w:t>
      </w:r>
      <w:r w:rsidR="00EA0A4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การพัฒนาสื่อการสอน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ปีที่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EA0A4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ให้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มีประสิทธิภาพตามเกณฑ์ที่กำหนด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ดังแสดงในตารางที่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</w:t>
      </w:r>
    </w:p>
    <w:p w14:paraId="2180BC5C" w14:textId="77777777" w:rsidR="00145505" w:rsidRPr="00730BB1" w:rsidRDefault="00145505" w:rsidP="002328D0">
      <w:pPr>
        <w:tabs>
          <w:tab w:val="left" w:pos="709"/>
        </w:tabs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7FDC484D" w14:textId="0718DCB2" w:rsidR="002328D0" w:rsidRDefault="002328D0" w:rsidP="002328D0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ตารางที่ </w:t>
      </w:r>
      <w:r w:rsidR="00380ABC" w:rsidRPr="00730BB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2</w:t>
      </w:r>
      <w:r w:rsidRPr="00730BB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ผลการวิเคราะห์</w:t>
      </w:r>
      <w:r w:rsidR="00EA0A4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หาประสิทธิภาพ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</w:t>
      </w:r>
      <w:r w:rsidR="00417970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แก้ววิทยา</w:t>
      </w:r>
      <w:proofErr w:type="spellStart"/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</w:p>
    <w:p w14:paraId="5627D263" w14:textId="77777777" w:rsidR="00AB7394" w:rsidRDefault="00AB7394" w:rsidP="002328D0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</w:p>
    <w:tbl>
      <w:tblPr>
        <w:tblStyle w:val="210"/>
        <w:tblW w:w="8647" w:type="dxa"/>
        <w:tblBorders>
          <w:top w:val="thinThickSmallGap" w:sz="24" w:space="0" w:color="auto"/>
          <w:insideH w:val="single" w:sz="4" w:space="0" w:color="7F7F7F" w:themeColor="text1" w:themeTint="80"/>
        </w:tblBorders>
        <w:tblLook w:val="0620" w:firstRow="1" w:lastRow="0" w:firstColumn="0" w:lastColumn="0" w:noHBand="1" w:noVBand="1"/>
      </w:tblPr>
      <w:tblGrid>
        <w:gridCol w:w="3288"/>
        <w:gridCol w:w="847"/>
        <w:gridCol w:w="1103"/>
        <w:gridCol w:w="1103"/>
        <w:gridCol w:w="951"/>
        <w:gridCol w:w="1355"/>
      </w:tblGrid>
      <w:tr w:rsidR="00AB7394" w:rsidRPr="00AB7394" w14:paraId="20546EF0" w14:textId="77777777" w:rsidTr="00B37B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8" w:type="dxa"/>
            <w:tcBorders>
              <w:top w:val="double" w:sz="4" w:space="0" w:color="auto"/>
            </w:tcBorders>
          </w:tcPr>
          <w:p w14:paraId="3D19ACD4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การทดสอบ</w:t>
            </w:r>
          </w:p>
        </w:tc>
        <w:tc>
          <w:tcPr>
            <w:tcW w:w="847" w:type="dxa"/>
            <w:tcBorders>
              <w:top w:val="double" w:sz="4" w:space="0" w:color="auto"/>
            </w:tcBorders>
          </w:tcPr>
          <w:p w14:paraId="1D080DE5" w14:textId="77777777" w:rsidR="00AB7394" w:rsidRPr="00AB7394" w:rsidRDefault="00AB7394" w:rsidP="004F6F18">
            <w:pPr>
              <w:jc w:val="center"/>
              <w:rPr>
                <w:sz w:val="28"/>
                <w:szCs w:val="28"/>
                <w:cs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จำนวนผู้เรียน</w:t>
            </w:r>
          </w:p>
        </w:tc>
        <w:tc>
          <w:tcPr>
            <w:tcW w:w="1103" w:type="dxa"/>
            <w:tcBorders>
              <w:top w:val="double" w:sz="4" w:space="0" w:color="auto"/>
            </w:tcBorders>
          </w:tcPr>
          <w:p w14:paraId="5909CB9A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คะแนนเต็ม</w:t>
            </w:r>
          </w:p>
        </w:tc>
        <w:tc>
          <w:tcPr>
            <w:tcW w:w="1103" w:type="dxa"/>
            <w:tcBorders>
              <w:top w:val="double" w:sz="4" w:space="0" w:color="auto"/>
            </w:tcBorders>
          </w:tcPr>
          <w:p w14:paraId="67D4C2BC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คะแนนเฉลี่ย</w:t>
            </w:r>
          </w:p>
        </w:tc>
        <w:tc>
          <w:tcPr>
            <w:tcW w:w="951" w:type="dxa"/>
            <w:tcBorders>
              <w:top w:val="double" w:sz="4" w:space="0" w:color="auto"/>
            </w:tcBorders>
          </w:tcPr>
          <w:p w14:paraId="683FA6CC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sz w:val="28"/>
                <w:szCs w:val="28"/>
              </w:rPr>
              <w:t>S.D.</w:t>
            </w:r>
          </w:p>
        </w:tc>
        <w:tc>
          <w:tcPr>
            <w:tcW w:w="1355" w:type="dxa"/>
            <w:tcBorders>
              <w:top w:val="double" w:sz="4" w:space="0" w:color="auto"/>
            </w:tcBorders>
          </w:tcPr>
          <w:p w14:paraId="6CEECDA7" w14:textId="77777777" w:rsidR="00AB7394" w:rsidRPr="00AB7394" w:rsidRDefault="00AB7394" w:rsidP="004F6F18">
            <w:pPr>
              <w:jc w:val="center"/>
              <w:rPr>
                <w:sz w:val="28"/>
                <w:szCs w:val="28"/>
                <w:cs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ร้อยละของคะแนนเฉลี่ย</w:t>
            </w:r>
          </w:p>
        </w:tc>
      </w:tr>
      <w:tr w:rsidR="00AB7394" w:rsidRPr="00AB7394" w14:paraId="5C1FA130" w14:textId="77777777" w:rsidTr="00B37B8C">
        <w:tc>
          <w:tcPr>
            <w:tcW w:w="3288" w:type="dxa"/>
            <w:tcBorders>
              <w:top w:val="single" w:sz="4" w:space="0" w:color="7F7F7F" w:themeColor="text1" w:themeTint="80"/>
              <w:bottom w:val="double" w:sz="4" w:space="0" w:color="7F7F7F" w:themeColor="text1" w:themeTint="80"/>
            </w:tcBorders>
          </w:tcPr>
          <w:p w14:paraId="6230BCFC" w14:textId="77777777" w:rsidR="00AB7394" w:rsidRPr="00AB7394" w:rsidRDefault="00AB7394" w:rsidP="004F6F18">
            <w:pPr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1. คะแนนระหว่างเรียน (</w:t>
            </w:r>
            <w:r w:rsidRPr="00AB7394">
              <w:rPr>
                <w:sz w:val="28"/>
                <w:szCs w:val="28"/>
              </w:rPr>
              <w:t>E</w:t>
            </w:r>
            <w:r w:rsidRPr="00AB7394">
              <w:rPr>
                <w:sz w:val="28"/>
                <w:szCs w:val="28"/>
                <w:vertAlign w:val="subscript"/>
              </w:rPr>
              <w:t>1</w:t>
            </w:r>
            <w:r w:rsidRPr="00AB7394">
              <w:rPr>
                <w:rFonts w:hint="cs"/>
                <w:sz w:val="28"/>
                <w:szCs w:val="28"/>
                <w:cs/>
              </w:rPr>
              <w:t>)</w:t>
            </w:r>
          </w:p>
          <w:p w14:paraId="02CEFA8C" w14:textId="77777777" w:rsidR="00AB7394" w:rsidRPr="00AB7394" w:rsidRDefault="00AB7394" w:rsidP="004F6F18">
            <w:pPr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 xml:space="preserve">2. คะแนนแบบทดสอบหลังเรียน </w:t>
            </w:r>
            <w:r w:rsidRPr="00AB7394">
              <w:rPr>
                <w:sz w:val="28"/>
                <w:szCs w:val="28"/>
              </w:rPr>
              <w:t>(E</w:t>
            </w:r>
            <w:r w:rsidRPr="00AB7394">
              <w:rPr>
                <w:sz w:val="28"/>
                <w:szCs w:val="28"/>
                <w:vertAlign w:val="subscript"/>
              </w:rPr>
              <w:t>2</w:t>
            </w:r>
            <w:r w:rsidRPr="00AB7394">
              <w:rPr>
                <w:sz w:val="28"/>
                <w:szCs w:val="28"/>
              </w:rPr>
              <w:t>)</w:t>
            </w:r>
          </w:p>
        </w:tc>
        <w:tc>
          <w:tcPr>
            <w:tcW w:w="847" w:type="dxa"/>
            <w:tcBorders>
              <w:top w:val="single" w:sz="4" w:space="0" w:color="7F7F7F" w:themeColor="text1" w:themeTint="80"/>
              <w:bottom w:val="double" w:sz="4" w:space="0" w:color="7F7F7F" w:themeColor="text1" w:themeTint="80"/>
            </w:tcBorders>
          </w:tcPr>
          <w:p w14:paraId="596E8F05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22</w:t>
            </w:r>
          </w:p>
          <w:p w14:paraId="01719B93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22</w:t>
            </w:r>
          </w:p>
        </w:tc>
        <w:tc>
          <w:tcPr>
            <w:tcW w:w="1103" w:type="dxa"/>
            <w:tcBorders>
              <w:top w:val="single" w:sz="4" w:space="0" w:color="7F7F7F" w:themeColor="text1" w:themeTint="80"/>
              <w:bottom w:val="double" w:sz="4" w:space="0" w:color="7F7F7F" w:themeColor="text1" w:themeTint="80"/>
            </w:tcBorders>
          </w:tcPr>
          <w:p w14:paraId="7E69F7F7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sz w:val="28"/>
                <w:szCs w:val="28"/>
              </w:rPr>
              <w:t>30</w:t>
            </w:r>
          </w:p>
          <w:p w14:paraId="425ACD52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sz w:val="28"/>
                <w:szCs w:val="28"/>
              </w:rPr>
              <w:t>30</w:t>
            </w:r>
          </w:p>
        </w:tc>
        <w:tc>
          <w:tcPr>
            <w:tcW w:w="1103" w:type="dxa"/>
            <w:tcBorders>
              <w:top w:val="single" w:sz="4" w:space="0" w:color="7F7F7F" w:themeColor="text1" w:themeTint="80"/>
              <w:bottom w:val="double" w:sz="4" w:space="0" w:color="7F7F7F" w:themeColor="text1" w:themeTint="80"/>
            </w:tcBorders>
          </w:tcPr>
          <w:p w14:paraId="30839B48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26.27</w:t>
            </w:r>
          </w:p>
          <w:p w14:paraId="43E8E07D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26.23</w:t>
            </w:r>
          </w:p>
        </w:tc>
        <w:tc>
          <w:tcPr>
            <w:tcW w:w="951" w:type="dxa"/>
            <w:tcBorders>
              <w:top w:val="single" w:sz="4" w:space="0" w:color="7F7F7F" w:themeColor="text1" w:themeTint="80"/>
              <w:bottom w:val="double" w:sz="4" w:space="0" w:color="7F7F7F" w:themeColor="text1" w:themeTint="80"/>
            </w:tcBorders>
          </w:tcPr>
          <w:p w14:paraId="57F8F240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2.10</w:t>
            </w:r>
          </w:p>
          <w:p w14:paraId="04726F19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1.38</w:t>
            </w:r>
          </w:p>
        </w:tc>
        <w:tc>
          <w:tcPr>
            <w:tcW w:w="1355" w:type="dxa"/>
            <w:tcBorders>
              <w:top w:val="single" w:sz="4" w:space="0" w:color="7F7F7F" w:themeColor="text1" w:themeTint="80"/>
              <w:bottom w:val="double" w:sz="4" w:space="0" w:color="7F7F7F" w:themeColor="text1" w:themeTint="80"/>
            </w:tcBorders>
          </w:tcPr>
          <w:p w14:paraId="351CD080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87.58</w:t>
            </w:r>
          </w:p>
          <w:p w14:paraId="2D777DBE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87.42</w:t>
            </w:r>
          </w:p>
        </w:tc>
      </w:tr>
    </w:tbl>
    <w:p w14:paraId="2667A6E5" w14:textId="77777777" w:rsidR="00AB7394" w:rsidRDefault="00AB7394" w:rsidP="002328D0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5ED60295" w14:textId="6A42D325" w:rsidR="00AB7394" w:rsidRDefault="00383218" w:rsidP="00AB7394">
      <w:pPr>
        <w:tabs>
          <w:tab w:val="left" w:pos="709"/>
        </w:tabs>
        <w:ind w:firstLine="709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จากตารางที่ </w:t>
      </w:r>
      <w:r w:rsidR="00380ABC">
        <w:rPr>
          <w:rFonts w:ascii="TH SarabunPSK" w:hAnsi="TH SarabunPSK" w:cs="TH SarabunPSK" w:hint="cs"/>
          <w:sz w:val="28"/>
          <w:szCs w:val="28"/>
          <w:cs/>
        </w:rPr>
        <w:t>2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="0027112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ผลการวิเคราะห์</w:t>
      </w:r>
      <w:r w:rsidR="0027112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หาประสิทธิภาพ</w:t>
      </w:r>
      <w:r w:rsidR="0027112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27112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27112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มีคะแนนเฉลี่ยระหว่างเรียนเท่ากับ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26.27</w:t>
      </w:r>
      <w:r w:rsidR="00AB73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87.58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และคะแนนเฉลี่ยหลังเรียนเท่ากับ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87.42 </w:t>
      </w:r>
      <w:r w:rsidR="00271129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8664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71129" w:rsidRPr="00383218">
        <w:rPr>
          <w:rFonts w:ascii="TH SarabunPSK" w:hAnsi="TH SarabunPSK" w:cs="TH SarabunPSK" w:hint="cs"/>
          <w:sz w:val="28"/>
          <w:szCs w:val="28"/>
          <w:cs/>
        </w:rPr>
        <w:t>ประสิทธิภาพ</w:t>
      </w:r>
      <w:r w:rsidR="0027112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27112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71129" w:rsidRPr="00383218">
        <w:rPr>
          <w:rFonts w:ascii="TH SarabunPSK" w:hAnsi="TH SarabunPSK" w:cs="TH SarabunPSK"/>
          <w:sz w:val="28"/>
          <w:szCs w:val="28"/>
        </w:rPr>
        <w:t>E</w:t>
      </w:r>
      <w:r w:rsidR="00271129" w:rsidRPr="007C7164">
        <w:rPr>
          <w:rFonts w:ascii="TH SarabunPSK" w:hAnsi="TH SarabunPSK" w:cs="TH SarabunPSK"/>
          <w:sz w:val="28"/>
          <w:szCs w:val="28"/>
          <w:vertAlign w:val="subscript"/>
        </w:rPr>
        <w:t>1</w:t>
      </w:r>
      <w:r w:rsidR="00271129" w:rsidRPr="00383218">
        <w:rPr>
          <w:rFonts w:ascii="TH SarabunPSK" w:hAnsi="TH SarabunPSK" w:cs="TH SarabunPSK"/>
          <w:sz w:val="28"/>
          <w:szCs w:val="28"/>
        </w:rPr>
        <w:t>/E</w:t>
      </w:r>
      <w:r w:rsidR="00271129" w:rsidRPr="007C7164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="00271129">
        <w:rPr>
          <w:rFonts w:ascii="TH SarabunPSK" w:hAnsi="TH SarabunPSK" w:cs="TH SarabunPSK"/>
          <w:sz w:val="28"/>
          <w:szCs w:val="28"/>
        </w:rPr>
        <w:t xml:space="preserve"> </w:t>
      </w:r>
      <w:r w:rsidR="00271129" w:rsidRPr="00383218">
        <w:rPr>
          <w:rFonts w:ascii="TH SarabunPSK" w:hAnsi="TH SarabunPSK" w:cs="TH SarabunPSK" w:hint="cs"/>
          <w:sz w:val="28"/>
          <w:szCs w:val="28"/>
          <w:cs/>
        </w:rPr>
        <w:t>เท่ากับ</w:t>
      </w:r>
      <w:r w:rsidR="00271129" w:rsidRPr="00383218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866494">
        <w:rPr>
          <w:rFonts w:ascii="TH SarabunPSK" w:hAnsi="TH SarabunPSK" w:cs="TH SarabunPSK"/>
          <w:sz w:val="28"/>
          <w:szCs w:val="28"/>
          <w:cs/>
        </w:rPr>
        <w:t>87.58</w:t>
      </w:r>
      <w:r w:rsidR="00271129">
        <w:rPr>
          <w:rFonts w:ascii="TH SarabunPSK" w:hAnsi="TH SarabunPSK" w:cs="TH SarabunPSK"/>
          <w:sz w:val="28"/>
          <w:szCs w:val="28"/>
        </w:rPr>
        <w:t>/</w:t>
      </w:r>
      <w:r w:rsidR="00866494" w:rsidRPr="00AB7394">
        <w:rPr>
          <w:rFonts w:ascii="TH SarabunPSK" w:hAnsi="TH SarabunPSK" w:cs="TH SarabunPSK"/>
          <w:sz w:val="28"/>
          <w:szCs w:val="28"/>
          <w:cs/>
        </w:rPr>
        <w:t xml:space="preserve">87.42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เป็นไปตามเกณฑ์ที่กำหนดคือ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80/80</w:t>
      </w:r>
    </w:p>
    <w:p w14:paraId="1C925405" w14:textId="06CE127A" w:rsidR="00380ABC" w:rsidRDefault="004D479C" w:rsidP="000505D9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2D7088">
        <w:rPr>
          <w:rFonts w:ascii="TH SarabunPSK" w:hAnsi="TH SarabunPSK" w:cs="TH SarabunPSK"/>
          <w:sz w:val="28"/>
          <w:szCs w:val="28"/>
        </w:rPr>
        <w:t>2.</w:t>
      </w:r>
      <w:r w:rsidR="00145505" w:rsidRPr="0014550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ผลการศึกษาผลสัมฤทธิ์ทางการเรียน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6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AB73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กลุ่มตัวอย่างได้คะแนนเฉลี่ยของแบบทดสอบก่อนเรียนเท่ากับ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15.68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และคะแนนเฉลี่ยของแบบทดสอบหลังเรียนเท่ากับ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มีความก้าวหน้าทางการเรียนเฉลี่ยเท่ากับ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10.55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67.28</w:t>
      </w:r>
    </w:p>
    <w:p w14:paraId="4919D24F" w14:textId="3032A70E" w:rsidR="00AB7394" w:rsidRPr="00380ABC" w:rsidRDefault="00AB7394" w:rsidP="000505D9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3.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ผลการเปรียบเทียบผลสัมฤทธิ์ทางการเรียนก่อนเรียนและหลังเรียน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Pr="00AB7394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ได้ผลดังแสดงในตารางที่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3</w:t>
      </w:r>
    </w:p>
    <w:p w14:paraId="6E4FA97C" w14:textId="77777777" w:rsidR="00285B5F" w:rsidRPr="00B6180F" w:rsidRDefault="00285B5F" w:rsidP="00924FD6">
      <w:pPr>
        <w:tabs>
          <w:tab w:val="left" w:pos="709"/>
        </w:tabs>
        <w:ind w:firstLine="709"/>
        <w:rPr>
          <w:rFonts w:ascii="TH SarabunPSK" w:hAnsi="TH SarabunPSK" w:cs="TH SarabunPSK"/>
          <w:sz w:val="28"/>
          <w:szCs w:val="28"/>
        </w:rPr>
      </w:pPr>
    </w:p>
    <w:p w14:paraId="6EC11486" w14:textId="2C89F869" w:rsidR="00481EC3" w:rsidRDefault="00892479" w:rsidP="00892479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sz w:val="28"/>
          <w:szCs w:val="28"/>
        </w:rPr>
      </w:pP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ตารางที่ </w:t>
      </w:r>
      <w:r w:rsidR="00380ABC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3</w:t>
      </w: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</w:t>
      </w:r>
      <w:r w:rsidR="00F80A3E">
        <w:rPr>
          <w:rFonts w:ascii="TH SarabunPSK" w:hAnsi="TH SarabunPSK" w:cs="TH SarabunPSK" w:hint="cs"/>
          <w:sz w:val="28"/>
          <w:szCs w:val="28"/>
          <w:cs/>
        </w:rPr>
        <w:t>การ</w:t>
      </w:r>
      <w:r w:rsidR="00F80A3E" w:rsidRPr="00145505">
        <w:rPr>
          <w:rFonts w:ascii="TH SarabunPSK" w:hAnsi="TH SarabunPSK" w:cs="TH SarabunPSK" w:hint="cs"/>
          <w:sz w:val="28"/>
          <w:szCs w:val="28"/>
          <w:cs/>
        </w:rPr>
        <w:t>เปรียบเทียบผลสัมฤทธิ์ทางการเรียนระหว่างก่อนและหลังเรียน</w:t>
      </w:r>
    </w:p>
    <w:p w14:paraId="440B9123" w14:textId="77777777" w:rsidR="00AB7394" w:rsidRPr="00AB7394" w:rsidRDefault="00AB7394" w:rsidP="00892479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sz w:val="28"/>
          <w:szCs w:val="28"/>
        </w:rPr>
      </w:pPr>
    </w:p>
    <w:tbl>
      <w:tblPr>
        <w:tblStyle w:val="210"/>
        <w:tblW w:w="8647" w:type="dxa"/>
        <w:tblBorders>
          <w:top w:val="thinThickSmallGap" w:sz="24" w:space="0" w:color="auto"/>
          <w:insideH w:val="single" w:sz="4" w:space="0" w:color="7F7F7F" w:themeColor="text1" w:themeTint="80"/>
        </w:tblBorders>
        <w:tblLook w:val="0620" w:firstRow="1" w:lastRow="0" w:firstColumn="0" w:lastColumn="0" w:noHBand="1" w:noVBand="1"/>
      </w:tblPr>
      <w:tblGrid>
        <w:gridCol w:w="1949"/>
        <w:gridCol w:w="1648"/>
        <w:gridCol w:w="1365"/>
        <w:gridCol w:w="850"/>
        <w:gridCol w:w="709"/>
        <w:gridCol w:w="596"/>
        <w:gridCol w:w="914"/>
        <w:gridCol w:w="616"/>
      </w:tblGrid>
      <w:tr w:rsidR="00AB7394" w:rsidRPr="00167CC2" w14:paraId="4C3FC95E" w14:textId="77777777" w:rsidTr="004F6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49" w:type="dxa"/>
            <w:tcBorders>
              <w:top w:val="double" w:sz="4" w:space="0" w:color="auto"/>
            </w:tcBorders>
          </w:tcPr>
          <w:p w14:paraId="5867CE67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167CC2">
              <w:rPr>
                <w:rFonts w:hint="cs"/>
                <w:b w:val="0"/>
                <w:bCs w:val="0"/>
                <w:sz w:val="28"/>
                <w:szCs w:val="28"/>
                <w:cs/>
              </w:rPr>
              <w:t>การทดสอบ</w:t>
            </w:r>
          </w:p>
        </w:tc>
        <w:tc>
          <w:tcPr>
            <w:tcW w:w="1648" w:type="dxa"/>
            <w:tcBorders>
              <w:top w:val="double" w:sz="4" w:space="0" w:color="auto"/>
            </w:tcBorders>
          </w:tcPr>
          <w:p w14:paraId="21663331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167CC2">
              <w:rPr>
                <w:rFonts w:hint="cs"/>
                <w:b w:val="0"/>
                <w:bCs w:val="0"/>
                <w:sz w:val="28"/>
                <w:szCs w:val="28"/>
                <w:cs/>
              </w:rPr>
              <w:t>จำนวน (คน)</w:t>
            </w:r>
          </w:p>
        </w:tc>
        <w:tc>
          <w:tcPr>
            <w:tcW w:w="1365" w:type="dxa"/>
            <w:tcBorders>
              <w:top w:val="double" w:sz="4" w:space="0" w:color="auto"/>
            </w:tcBorders>
          </w:tcPr>
          <w:p w14:paraId="68C6963F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167CC2">
              <w:rPr>
                <w:rFonts w:hint="cs"/>
                <w:b w:val="0"/>
                <w:bCs w:val="0"/>
                <w:sz w:val="28"/>
                <w:szCs w:val="28"/>
                <w:cs/>
              </w:rPr>
              <w:t>คะแนนเต็ม</w:t>
            </w:r>
          </w:p>
        </w:tc>
        <w:tc>
          <w:tcPr>
            <w:tcW w:w="850" w:type="dxa"/>
            <w:tcBorders>
              <w:top w:val="double" w:sz="4" w:space="0" w:color="auto"/>
            </w:tcBorders>
          </w:tcPr>
          <w:p w14:paraId="257ED89D" w14:textId="538C428C" w:rsidR="00AB7394" w:rsidRPr="000505D9" w:rsidRDefault="00DE65D9" w:rsidP="004F6F18">
            <w:pPr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709" w:type="dxa"/>
            <w:tcBorders>
              <w:top w:val="double" w:sz="4" w:space="0" w:color="auto"/>
            </w:tcBorders>
          </w:tcPr>
          <w:p w14:paraId="0E48BDD4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167CC2">
              <w:rPr>
                <w:b w:val="0"/>
                <w:bCs w:val="0"/>
                <w:sz w:val="28"/>
                <w:szCs w:val="28"/>
              </w:rPr>
              <w:t>S.D.</w:t>
            </w:r>
          </w:p>
        </w:tc>
        <w:tc>
          <w:tcPr>
            <w:tcW w:w="596" w:type="dxa"/>
            <w:tcBorders>
              <w:top w:val="double" w:sz="4" w:space="0" w:color="auto"/>
            </w:tcBorders>
          </w:tcPr>
          <w:p w14:paraId="17A729BC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167CC2">
              <w:rPr>
                <w:b w:val="0"/>
                <w:bCs w:val="0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914" w:type="dxa"/>
            <w:tcBorders>
              <w:top w:val="double" w:sz="4" w:space="0" w:color="auto"/>
            </w:tcBorders>
          </w:tcPr>
          <w:p w14:paraId="02F8E239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167CC2">
              <w:rPr>
                <w:b w:val="0"/>
                <w:bCs w:val="0"/>
                <w:sz w:val="28"/>
                <w:szCs w:val="28"/>
              </w:rPr>
              <w:t>t</w:t>
            </w:r>
          </w:p>
        </w:tc>
        <w:tc>
          <w:tcPr>
            <w:tcW w:w="616" w:type="dxa"/>
            <w:tcBorders>
              <w:top w:val="double" w:sz="4" w:space="0" w:color="auto"/>
            </w:tcBorders>
          </w:tcPr>
          <w:p w14:paraId="210B5EC7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167CC2">
              <w:rPr>
                <w:b w:val="0"/>
                <w:bCs w:val="0"/>
                <w:sz w:val="28"/>
                <w:szCs w:val="28"/>
              </w:rPr>
              <w:t>sig</w:t>
            </w:r>
          </w:p>
        </w:tc>
      </w:tr>
      <w:tr w:rsidR="00AB7394" w:rsidRPr="00AB7394" w14:paraId="1223EB90" w14:textId="77777777" w:rsidTr="004F6F18">
        <w:tc>
          <w:tcPr>
            <w:tcW w:w="1949" w:type="dxa"/>
          </w:tcPr>
          <w:p w14:paraId="461CFA28" w14:textId="77777777" w:rsidR="00AB7394" w:rsidRPr="00AB7394" w:rsidRDefault="00AB7394" w:rsidP="004F6F18">
            <w:pPr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1. ทดสอบก่อนเรียน</w:t>
            </w:r>
          </w:p>
          <w:p w14:paraId="60B5B6A8" w14:textId="77777777" w:rsidR="00AB7394" w:rsidRPr="00AB7394" w:rsidRDefault="00AB7394" w:rsidP="004F6F18">
            <w:pPr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 xml:space="preserve">2. ทดสอบหลังเรียน </w:t>
            </w:r>
          </w:p>
        </w:tc>
        <w:tc>
          <w:tcPr>
            <w:tcW w:w="1648" w:type="dxa"/>
          </w:tcPr>
          <w:p w14:paraId="362D3AFA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22</w:t>
            </w:r>
          </w:p>
          <w:p w14:paraId="003C4A89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22</w:t>
            </w:r>
          </w:p>
        </w:tc>
        <w:tc>
          <w:tcPr>
            <w:tcW w:w="1365" w:type="dxa"/>
          </w:tcPr>
          <w:p w14:paraId="240428B6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sz w:val="28"/>
                <w:szCs w:val="28"/>
              </w:rPr>
              <w:t>30</w:t>
            </w:r>
          </w:p>
          <w:p w14:paraId="4E9A97C6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sz w:val="28"/>
                <w:szCs w:val="28"/>
              </w:rPr>
              <w:t>30</w:t>
            </w:r>
          </w:p>
        </w:tc>
        <w:tc>
          <w:tcPr>
            <w:tcW w:w="850" w:type="dxa"/>
          </w:tcPr>
          <w:p w14:paraId="1BBD5E00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15.68</w:t>
            </w:r>
          </w:p>
          <w:p w14:paraId="4ACBDC06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26.23</w:t>
            </w:r>
          </w:p>
        </w:tc>
        <w:tc>
          <w:tcPr>
            <w:tcW w:w="709" w:type="dxa"/>
          </w:tcPr>
          <w:p w14:paraId="09C4AA99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2.10</w:t>
            </w:r>
          </w:p>
          <w:p w14:paraId="58D16FF2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1.38</w:t>
            </w:r>
          </w:p>
        </w:tc>
        <w:tc>
          <w:tcPr>
            <w:tcW w:w="596" w:type="dxa"/>
          </w:tcPr>
          <w:p w14:paraId="75C071E0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21</w:t>
            </w:r>
          </w:p>
          <w:p w14:paraId="72DD8BD8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21</w:t>
            </w:r>
          </w:p>
        </w:tc>
        <w:tc>
          <w:tcPr>
            <w:tcW w:w="914" w:type="dxa"/>
          </w:tcPr>
          <w:p w14:paraId="384AC5D8" w14:textId="77777777" w:rsidR="00AB7394" w:rsidRPr="00AB7394" w:rsidRDefault="00AB7394" w:rsidP="004F6F18">
            <w:pPr>
              <w:jc w:val="center"/>
              <w:rPr>
                <w:sz w:val="28"/>
                <w:szCs w:val="28"/>
                <w:cs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26.45**</w:t>
            </w:r>
          </w:p>
        </w:tc>
        <w:tc>
          <w:tcPr>
            <w:tcW w:w="616" w:type="dxa"/>
          </w:tcPr>
          <w:p w14:paraId="2794CA5C" w14:textId="77777777" w:rsidR="00AB7394" w:rsidRPr="00AB7394" w:rsidRDefault="00AB7394" w:rsidP="004F6F18">
            <w:pPr>
              <w:jc w:val="center"/>
              <w:rPr>
                <w:sz w:val="28"/>
                <w:szCs w:val="28"/>
                <w:cs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0.00</w:t>
            </w:r>
          </w:p>
        </w:tc>
      </w:tr>
    </w:tbl>
    <w:p w14:paraId="2621A2BB" w14:textId="736C9DF9" w:rsidR="00AB7394" w:rsidRDefault="00AB7394" w:rsidP="00892479">
      <w:pPr>
        <w:pStyle w:val="af2"/>
        <w:tabs>
          <w:tab w:val="left" w:pos="709"/>
        </w:tabs>
        <w:ind w:left="0"/>
        <w:contextualSpacing w:val="0"/>
        <w:rPr>
          <w:rFonts w:ascii="TH SarabunPSK" w:hAnsi="TH SarabunPSK" w:cs="TH SarabunPSK"/>
          <w:sz w:val="28"/>
          <w:szCs w:val="28"/>
        </w:rPr>
      </w:pPr>
    </w:p>
    <w:p w14:paraId="2561BB61" w14:textId="06C92C16" w:rsidR="00754DE2" w:rsidRPr="005F6F84" w:rsidRDefault="008E417A" w:rsidP="00AB7394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8E417A">
        <w:rPr>
          <w:rFonts w:ascii="TH SarabunPSK" w:hAnsi="TH SarabunPSK" w:cs="TH SarabunPSK" w:hint="cs"/>
          <w:sz w:val="28"/>
          <w:szCs w:val="28"/>
          <w:cs/>
        </w:rPr>
        <w:t>จากตารางที่</w:t>
      </w:r>
      <w:r w:rsidRPr="008E417A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380ABC">
        <w:rPr>
          <w:rFonts w:ascii="TH SarabunPSK" w:hAnsi="TH SarabunPSK" w:cs="TH SarabunPSK" w:hint="cs"/>
          <w:sz w:val="28"/>
          <w:szCs w:val="28"/>
          <w:cs/>
        </w:rPr>
        <w:t>3</w:t>
      </w:r>
      <w:r w:rsidRPr="008E417A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กลุ่มตัวอย่างมีคะแนนเฉลี่ยก่อนเรียนเท่ากับ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15.68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และคะแนนเฉลี่ยหลังเรียนเท่ากับ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AB7394">
        <w:rPr>
          <w:rFonts w:ascii="TH SarabunPSK" w:hAnsi="TH SarabunPSK" w:cs="TH SarabunPSK" w:hint="cs"/>
          <w:sz w:val="28"/>
          <w:szCs w:val="28"/>
          <w:cs/>
        </w:rPr>
        <w:t xml:space="preserve">      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การทดสอบทีได้ค่า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/>
          <w:sz w:val="28"/>
          <w:szCs w:val="28"/>
        </w:rPr>
        <w:t xml:space="preserve">t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26.45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แสดงว่ามีผลสัมฤทธิ์ทางการเรียนหลังเรียนสูงกว่าก่อนเรียนอย่างมีนัยสำคัญทางสถิติที่ระดับ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.01</w:t>
      </w:r>
      <w:r w:rsidR="00754DE2">
        <w:rPr>
          <w:rFonts w:ascii="TH SarabunPSK" w:hAnsi="TH SarabunPSK" w:cs="TH SarabunPSK"/>
          <w:b/>
          <w:bCs/>
          <w:sz w:val="28"/>
          <w:szCs w:val="28"/>
          <w:cs/>
        </w:rPr>
        <w:tab/>
      </w:r>
    </w:p>
    <w:p w14:paraId="315E3FCC" w14:textId="296181C3" w:rsidR="00754DE2" w:rsidRDefault="00754DE2" w:rsidP="00754DE2">
      <w:pPr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F40B08">
        <w:rPr>
          <w:rFonts w:ascii="TH SarabunPSK" w:hAnsi="TH SarabunPSK" w:cs="TH SarabunPSK" w:hint="cs"/>
          <w:b/>
          <w:bCs/>
          <w:color w:val="000000" w:themeColor="text1"/>
          <w:sz w:val="30"/>
          <w:szCs w:val="30"/>
          <w:cs/>
        </w:rPr>
        <w:t>อภิปรายผล</w:t>
      </w:r>
    </w:p>
    <w:p w14:paraId="4377EE57" w14:textId="4F2CA623" w:rsidR="009951F3" w:rsidRPr="009951F3" w:rsidRDefault="00A352CA" w:rsidP="0015729B">
      <w:pPr>
        <w:jc w:val="thaiDistribute"/>
        <w:rPr>
          <w:rFonts w:ascii="TH SarabunPSK" w:hAnsi="TH SarabunPSK" w:cs="TH SarabunPSK"/>
          <w:color w:val="0070C0"/>
          <w:sz w:val="28"/>
          <w:szCs w:val="28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ab/>
      </w:r>
      <w:r w:rsidR="00125D5D">
        <w:rPr>
          <w:rFonts w:ascii="TH SarabunPSK" w:hAnsi="TH SarabunPSK" w:cs="TH SarabunPSK"/>
          <w:color w:val="000000" w:themeColor="text1"/>
          <w:sz w:val="28"/>
          <w:szCs w:val="28"/>
        </w:rPr>
        <w:t>1.</w:t>
      </w:r>
      <w:r w:rsidR="00754DE2" w:rsidRPr="00727898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ผลการพัฒนาสื่อการสอน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</w:t>
      </w:r>
      <w:proofErr w:type="spellStart"/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สรรพ์</w:t>
      </w:r>
      <w:proofErr w:type="spellEnd"/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มีคะแนนเฉลี่ยระหว่างเรียนเท่ากับ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26.27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87.58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และคะแนนเฉลี่ยหลังเรียนเท่ากับ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87.42 </w:t>
      </w:r>
      <w:r w:rsidR="0038463E" w:rsidRPr="00383218">
        <w:rPr>
          <w:rFonts w:ascii="TH SarabunPSK" w:hAnsi="TH SarabunPSK" w:cs="TH SarabunPSK" w:hint="cs"/>
          <w:sz w:val="28"/>
          <w:szCs w:val="28"/>
          <w:cs/>
        </w:rPr>
        <w:t>ประสิทธิภาพ</w:t>
      </w:r>
      <w:r w:rsidR="0038463E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38463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8463E" w:rsidRPr="00383218">
        <w:rPr>
          <w:rFonts w:ascii="TH SarabunPSK" w:hAnsi="TH SarabunPSK" w:cs="TH SarabunPSK"/>
          <w:sz w:val="28"/>
          <w:szCs w:val="28"/>
        </w:rPr>
        <w:t>E</w:t>
      </w:r>
      <w:r w:rsidR="0038463E" w:rsidRPr="007C7164">
        <w:rPr>
          <w:rFonts w:ascii="TH SarabunPSK" w:hAnsi="TH SarabunPSK" w:cs="TH SarabunPSK"/>
          <w:sz w:val="28"/>
          <w:szCs w:val="28"/>
          <w:vertAlign w:val="subscript"/>
        </w:rPr>
        <w:t>1</w:t>
      </w:r>
      <w:r w:rsidR="0038463E" w:rsidRPr="00383218">
        <w:rPr>
          <w:rFonts w:ascii="TH SarabunPSK" w:hAnsi="TH SarabunPSK" w:cs="TH SarabunPSK"/>
          <w:sz w:val="28"/>
          <w:szCs w:val="28"/>
        </w:rPr>
        <w:t>/E</w:t>
      </w:r>
      <w:r w:rsidR="0038463E" w:rsidRPr="007C7164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="0038463E">
        <w:rPr>
          <w:rFonts w:ascii="TH SarabunPSK" w:hAnsi="TH SarabunPSK" w:cs="TH SarabunPSK"/>
          <w:sz w:val="28"/>
          <w:szCs w:val="28"/>
        </w:rPr>
        <w:t xml:space="preserve"> </w:t>
      </w:r>
      <w:r w:rsidR="0038463E" w:rsidRPr="00383218">
        <w:rPr>
          <w:rFonts w:ascii="TH SarabunPSK" w:hAnsi="TH SarabunPSK" w:cs="TH SarabunPSK" w:hint="cs"/>
          <w:sz w:val="28"/>
          <w:szCs w:val="28"/>
          <w:cs/>
        </w:rPr>
        <w:t>เท่ากับ</w:t>
      </w:r>
      <w:r w:rsidR="0038463E" w:rsidRPr="00383218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38463E">
        <w:rPr>
          <w:rFonts w:ascii="TH SarabunPSK" w:hAnsi="TH SarabunPSK" w:cs="TH SarabunPSK"/>
          <w:sz w:val="28"/>
          <w:szCs w:val="28"/>
          <w:cs/>
        </w:rPr>
        <w:t>87.58</w:t>
      </w:r>
      <w:r w:rsidR="0038463E">
        <w:rPr>
          <w:rFonts w:ascii="TH SarabunPSK" w:hAnsi="TH SarabunPSK" w:cs="TH SarabunPSK"/>
          <w:sz w:val="28"/>
          <w:szCs w:val="28"/>
        </w:rPr>
        <w:t>/</w:t>
      </w:r>
      <w:r w:rsidR="0038463E" w:rsidRPr="00AB7394">
        <w:rPr>
          <w:rFonts w:ascii="TH SarabunPSK" w:hAnsi="TH SarabunPSK" w:cs="TH SarabunPSK"/>
          <w:sz w:val="28"/>
          <w:szCs w:val="28"/>
          <w:cs/>
        </w:rPr>
        <w:t xml:space="preserve">87.42 </w:t>
      </w:r>
      <w:r w:rsidR="0038463E" w:rsidRPr="00AB7394">
        <w:rPr>
          <w:rFonts w:ascii="TH SarabunPSK" w:hAnsi="TH SarabunPSK" w:cs="TH SarabunPSK" w:hint="cs"/>
          <w:sz w:val="28"/>
          <w:szCs w:val="28"/>
          <w:cs/>
        </w:rPr>
        <w:t>เป็นไปตามเกณฑ์ที่กำหนดคือ</w:t>
      </w:r>
      <w:r w:rsidR="0038463E" w:rsidRPr="00AB7394">
        <w:rPr>
          <w:rFonts w:ascii="TH SarabunPSK" w:hAnsi="TH SarabunPSK" w:cs="TH SarabunPSK"/>
          <w:sz w:val="28"/>
          <w:szCs w:val="28"/>
          <w:cs/>
        </w:rPr>
        <w:t xml:space="preserve"> 80/80</w:t>
      </w:r>
      <w:r w:rsidR="0038463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ทั้งนี้เนื่องมาจากเหตุผลที่คณะผู้วิจัยได้พัฒนาสื่อการสอนตามกระบวนการและขั้นตอนอย่างเป็นระบบแบบแผ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และลำดับขั้นตอนที่กำหนดไว้พร้อมทั้งได้รับคำแนะนำ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คำชี้แนะจากอาจารย์ที่ปรึกษา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และผู้เชี่ยวชาญทั้ง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3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ซึ่งสอดคล้องกับงานวิจัยของ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พลตรี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สังข์ศร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(2562)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ได้ศึกษาการพัฒนาการจัดการเรียนรายวิชางานเชื่อมและโลหะแผ่น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รหัสวิชา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3100-0007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โดยใช้เอกสารคำสอนประกอบการจัดการเรียนรู้เชิงรุก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lastRenderedPageBreak/>
        <w:t>นักศึกษาระดับประกาศนียบัตรวิชาชีพชั้นสูง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สังกัดสำนักงานคณะกรรมการการอาชีวศึกษา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ผลการวิจัยพบว่า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1.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การจัดการเรียนรายวิชางานเชื่อมและโลหะแผ่น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รหัสวิชา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3100-0007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โดยใช้เอกสารคำสอนประกอบการจัดการเรียนรู้เชิงรุก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สำหรับนักศึกษาระดับประกาศนียบัตรวิชาชีพชั้นสูง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สังกัดสำนักงานคณะกรรมการการอาชีวศึกษา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มีประสิทธิภาพ</w:t>
      </w:r>
      <w:r w:rsidR="00F2135F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2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= 81.90/81.03 </w:t>
      </w:r>
      <w:r w:rsidR="00F2135F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ซึงเป็นไปตามเกณฑ์ที่กำหนด </w:t>
      </w:r>
      <w:r w:rsidR="00D2331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สอดคล้องกับงานวิจัยของ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สุชามาศ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proofErr w:type="spellStart"/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ขุ่ยจิ้ม</w:t>
      </w:r>
      <w:proofErr w:type="spellEnd"/>
      <w:r w:rsidR="009951F3" w:rsidRPr="009951F3">
        <w:rPr>
          <w:rFonts w:ascii="TH SarabunPSK" w:hAnsi="TH SarabunPSK" w:cs="TH SarabunPSK"/>
          <w:sz w:val="28"/>
          <w:szCs w:val="28"/>
        </w:rPr>
        <w:t xml:space="preserve"> </w:t>
      </w:r>
      <w:r w:rsidR="009951F3">
        <w:rPr>
          <w:rFonts w:ascii="TH SarabunPSK" w:hAnsi="TH SarabunPSK" w:cs="TH SarabunPSK" w:hint="cs"/>
          <w:sz w:val="28"/>
          <w:szCs w:val="28"/>
          <w:cs/>
        </w:rPr>
        <w:t>และคณะ</w:t>
      </w:r>
      <w:r w:rsidR="009951F3">
        <w:rPr>
          <w:rFonts w:ascii="TH SarabunPSK" w:hAnsi="TH SarabunPSK" w:cs="TH SarabunPSK"/>
          <w:sz w:val="28"/>
          <w:szCs w:val="28"/>
        </w:rPr>
        <w:t xml:space="preserve"> (2565)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การพัฒนาชุดการสอน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แผงสาธิตการต่อวงจรไฟฟ้าภายในบ้าน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สำหรับนักเรียนชั้นมัธยมศึกษาปีที่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/>
          <w:sz w:val="28"/>
          <w:szCs w:val="28"/>
        </w:rPr>
        <w:t xml:space="preserve">5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โรงเรียนนาอ้อวิทยา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ตำบลศรีสองรัก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มีประสิทธิภาพชุดการสอน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1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/E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เท่ากับ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 xml:space="preserve">91.31/82.86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เป็นไปตามเกณฑ์ที่กำหนดคือ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 xml:space="preserve">80/80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และสอดคล้องกับงานวิจัยของ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พรพรหมพร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มุงคุณ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และคณะ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(2565)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อุปกรณ์ควบคุมการไหลของกระแสไฟฟ้า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ของนักเรียนชั้นมัธยมศึกษาปีที่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โรงเรียนกุดดินจี่พิทยาคม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อำเภอนากลาง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จังหวัดหนองบัวลำภู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มีประสิทธิภาพชุดการสอน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 xml:space="preserve">2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B7C6B" w:rsidRPr="00FB7C6B">
        <w:rPr>
          <w:rFonts w:ascii="TH SarabunPSK" w:hAnsi="TH SarabunPSK" w:cs="TH SarabunPSK"/>
          <w:color w:val="000000" w:themeColor="text1"/>
          <w:sz w:val="28"/>
          <w:szCs w:val="28"/>
        </w:rPr>
        <w:t>9</w:t>
      </w:r>
      <w:r w:rsidR="00FB7C6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3.42/92.17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เป็นไปตามเกณฑ์ที่กำหนดคือ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</w:t>
      </w:r>
      <w:r w:rsidR="00000319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</w:p>
    <w:p w14:paraId="6E76E5FE" w14:textId="5CBF6D5E" w:rsidR="00FB7C6B" w:rsidRPr="008B51F5" w:rsidRDefault="00754DE2" w:rsidP="00AF1941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8B51F5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9F683E" w:rsidRPr="008B51F5">
        <w:rPr>
          <w:rFonts w:ascii="TH SarabunPSK" w:hAnsi="TH SarabunPSK" w:cs="TH SarabunPSK"/>
          <w:color w:val="000000" w:themeColor="text1"/>
          <w:sz w:val="28"/>
          <w:szCs w:val="28"/>
        </w:rPr>
        <w:t>2.</w:t>
      </w:r>
      <w:r w:rsidR="00DE1F2D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ผลการศึกษาผลสัมฤทธิ์ทางการเรียน</w:t>
      </w:r>
      <w:r w:rsidR="009E32B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จากการใช้สื่อการสอน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</w:t>
      </w:r>
      <w:r w:rsidR="00FB7C6B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กลุ่มตัวอย่างได้คะแนนเฉลี่ยของแบบทดสอบก่อนเรียนเท่ากับ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15.68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และคะแนนเฉลี่ยของแบบทดสอบหลังเรียนเท่ากับ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26.23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มีความก้าวหน้าทางการเรียนเฉลี่ยเท่ากับ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10.55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คิดเป็นร้อยละ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67.28</w:t>
      </w:r>
      <w:r w:rsidR="00D2331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ซึ่งสอดคล้องกับงานวิจัยของ</w:t>
      </w:r>
      <w:r w:rsidR="00DE1C4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ชาญชัย ทำสะอาด (2553) ที่ใช้</w:t>
      </w:r>
      <w:r w:rsidR="00233B4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การจัดการเรียนรู้แบบสังเกต-ทำนาย-อธิบาย</w:t>
      </w:r>
      <w:r w:rsidR="00BD672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เพื่อเพิ่มความเข้าใจเรื่องไฟฟ้าและแม่เหล็ก และเมื่อวิเคราะห์ความก้าวหน้า</w:t>
      </w:r>
      <w:r w:rsidR="0026296E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ทางการเรียนเฉลี่ยของนักเรียนเป็นรายบุคคล</w:t>
      </w:r>
      <w:r w:rsidR="001603F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พบว่า นักเรียนจำนวน 15 คน คิดเป็นร้อยละ 42.86 </w:t>
      </w:r>
      <w:r w:rsidR="006A50D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มีความก้าวหน้าทางการเรียนอยู่ในระดับสูง และนักเรียนจำนวน 20 คน คิดเป็นร้อยละ 57.14</w:t>
      </w:r>
      <w:r w:rsidR="00416B7F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มีค่าความก้าวหน้าอยู่ในระดับปานกลางและไม่มีนักเรียนอยู่ในระดับต่ำ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D2331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27605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สอดคล้องกับ</w:t>
      </w:r>
      <w:r w:rsidR="0058132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งานวิจัย</w:t>
      </w:r>
      <w:proofErr w:type="spellStart"/>
      <w:r w:rsidR="0058132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</w:t>
      </w:r>
      <w:r w:rsidR="00A55FF5" w:rsidRPr="00A55F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ปฐมา</w:t>
      </w:r>
      <w:proofErr w:type="spellEnd"/>
      <w:r w:rsidR="00A55FF5" w:rsidRPr="00A55F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วดี</w:t>
      </w:r>
      <w:r w:rsidR="00387D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A55FF5" w:rsidRPr="00A55F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พละศักดิ์</w:t>
      </w:r>
      <w:r w:rsidR="00387D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(2557)</w:t>
      </w:r>
      <w:r w:rsidR="0058132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A44BC9" w:rsidRPr="00A44BC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ความก้าวหน้าทางการเรียนของผลสัมฤทธิ์ทางการเรียนของนักเรียนผ่านกิจกรรมการเรียนรู้แบบร่วมมือ</w:t>
      </w:r>
      <w:r w:rsidR="00A44BC9" w:rsidRPr="00A44BC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44BC9" w:rsidRPr="00A44BC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A44BC9" w:rsidRPr="00A44BC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44BC9" w:rsidRPr="00A44BC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ปริมาณสารสัมพันธ์</w:t>
      </w:r>
      <w:r w:rsidR="00247DD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การจัดการเรียนรู้โดยใช้กิจกรรมการเรียนรู้แบบร่วมมือ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ได้รับความก้าวหน้าทั้งชั้นเรียนในระดับความสูง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ค่าจีเท่ากับ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0.71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ความก้าวหน้ารายบุคคล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มีค่าอยู่ในระดับสูงของผลสัมฤทธิ์ทางการเรียนคิดเป็น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ร้อยละ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55.00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และมีค่าอยู่ในระดับปานกลางของผลสัมฤทธิ์ทางการเรียนคิดเป็นร้อยละ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45.00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ไม่มีนักเรียนที่มีความก้าวหน้าทางการเรียนอยู่ในระดับต่ำและความก้าวหน้าทางการเรียนรายเนื้อหา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ที่มีความก้าวหน้าสูงที่สุดคือ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เรื่องมวลโมเลกุลมีค่าอยู่ในระดับสูง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ส่วนเรื่องการเตรียมสารละลายมีความก้าวหน้าต่ำที่สุดมีค่าอยู่ในระดับปานกลาง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นักเรียนมีความเข้าใจเชิงมโนมติหลังเรียนแบบเข้าใจสมบูรณ์มากกว่าร้อยละ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70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และมีความพึงพอใจต่อการเรียนรู้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มีคะแนนเฉลี่ยเท่ากับ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4.34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อยู่ในระดับมาก</w:t>
      </w:r>
      <w:r w:rsidR="00B60182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ทั้งนี้เนื่องจาก</w:t>
      </w:r>
      <w:r w:rsid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เหตุผลที่คณะผู้วิจัยได้ออกแบบ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พัฒนา</w:t>
      </w:r>
      <w:r w:rsid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สื่อการสอนตามกระบวนการ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และขั้นตอนอย่างเป็นระบบตามแบบแผน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และลำดับขั้นตอนที่กำหนดไว้พร้อมทั้งได้รับคำแนะนำ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คำชี้แนะจากอาจารย์ที่ปรึกษา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และผู้เชี่ยวชาญทั้ง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</w:rPr>
        <w:t xml:space="preserve">3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คน</w:t>
      </w:r>
      <w:r w:rsidR="00AF194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</w:p>
    <w:p w14:paraId="3E26C520" w14:textId="2585374C" w:rsidR="00A74C82" w:rsidRPr="008B51F5" w:rsidRDefault="00BB08C5" w:rsidP="00A74C82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3. </w:t>
      </w:r>
      <w:r w:rsidR="009E32BD" w:rsidRPr="00DE1F2D">
        <w:rPr>
          <w:rFonts w:ascii="TH SarabunPSK" w:hAnsi="TH SarabunPSK" w:cs="TH SarabunPSK" w:hint="cs"/>
          <w:sz w:val="28"/>
          <w:szCs w:val="28"/>
          <w:cs/>
        </w:rPr>
        <w:t>ผล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จาก</w:t>
      </w:r>
      <w:r w:rsidR="009E32BD" w:rsidRPr="00DE1F2D">
        <w:rPr>
          <w:rFonts w:ascii="TH SarabunPSK" w:hAnsi="TH SarabunPSK" w:cs="TH SarabunPSK" w:hint="cs"/>
          <w:sz w:val="28"/>
          <w:szCs w:val="28"/>
          <w:cs/>
        </w:rPr>
        <w:t>การเปรียบเทียบผลสัมฤทธิ์ทางการเรียนระหว่างก่อนและหลังเรียน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จากการ</w:t>
      </w:r>
      <w:r w:rsidR="009E32B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ใช้สื่อการสอน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9E32BD">
        <w:rPr>
          <w:rFonts w:ascii="TH SarabunPSK" w:hAnsi="TH SarabunPSK" w:cs="TH SarabunPSK"/>
          <w:sz w:val="28"/>
          <w:szCs w:val="28"/>
        </w:rPr>
        <w:t xml:space="preserve">  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9E32BD">
        <w:rPr>
          <w:rFonts w:ascii="TH SarabunPSK" w:hAnsi="TH SarabunPSK" w:cs="TH SarabunPSK"/>
          <w:sz w:val="28"/>
          <w:szCs w:val="28"/>
        </w:rPr>
        <w:t xml:space="preserve"> 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ผลสัมฤทธิ์ทางการเรียน</w:t>
      </w:r>
      <w:r w:rsidR="009E32BD" w:rsidRPr="00975AC3">
        <w:rPr>
          <w:rFonts w:ascii="TH SarabunPSK" w:hAnsi="TH SarabunPSK" w:cs="TH SarabunPSK" w:hint="cs"/>
          <w:sz w:val="28"/>
          <w:szCs w:val="28"/>
          <w:cs/>
        </w:rPr>
        <w:t>หลังเรียนสูงกว่า</w:t>
      </w:r>
      <w:r w:rsidR="009E32BD" w:rsidRPr="008E417A">
        <w:rPr>
          <w:rFonts w:ascii="TH SarabunPSK" w:hAnsi="TH SarabunPSK" w:cs="TH SarabunPSK" w:hint="cs"/>
          <w:sz w:val="28"/>
          <w:szCs w:val="28"/>
          <w:cs/>
        </w:rPr>
        <w:t>ก่อนเรียนอย่างมีนัยสำคัญทางสถิติที่ระดับ</w:t>
      </w:r>
      <w:r w:rsidR="009E32BD">
        <w:rPr>
          <w:rFonts w:ascii="TH SarabunPSK" w:hAnsi="TH SarabunPSK" w:cs="TH SarabunPSK"/>
          <w:sz w:val="28"/>
          <w:szCs w:val="28"/>
          <w:cs/>
        </w:rPr>
        <w:t xml:space="preserve"> .0</w:t>
      </w:r>
      <w:r w:rsidR="009E32BD">
        <w:rPr>
          <w:rFonts w:ascii="TH SarabunPSK" w:hAnsi="TH SarabunPSK" w:cs="TH SarabunPSK"/>
          <w:sz w:val="28"/>
          <w:szCs w:val="28"/>
        </w:rPr>
        <w:t>1</w:t>
      </w:r>
      <w:r w:rsidR="00A74C82">
        <w:rPr>
          <w:rFonts w:ascii="TH SarabunPSK" w:hAnsi="TH SarabunPSK" w:cs="TH SarabunPSK"/>
          <w:sz w:val="28"/>
          <w:szCs w:val="28"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ซึ่งสอดคล้องกับงานวิจัยของ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สุชามาศ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proofErr w:type="spellStart"/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ขุ่ยจิ้ม</w:t>
      </w:r>
      <w:proofErr w:type="spellEnd"/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และคณะ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(2565)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แผงสาธิตการต่อวงจรไฟฟ้าภายในบ้าน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สำหรับนักเรียนชั้นมัธยมศึกษาปีที่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โรงเรียนนาอ้อวิทยา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ตำบลศรีสองรัก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4542A0" w:rsidRPr="00F179B7">
        <w:rPr>
          <w:rFonts w:ascii="TH SarabunPSK" w:hAnsi="TH SarabunPSK" w:cs="TH SarabunPSK"/>
          <w:sz w:val="28"/>
          <w:szCs w:val="28"/>
          <w:cs/>
        </w:rPr>
        <w:t xml:space="preserve">คะแนนทดสอบหลังเรียนสูงกว่าคะแนนทดสอบก่อนเรียนอย่างมีนัยสำคัญทางสถิติที่ระดับ </w:t>
      </w:r>
      <w:r w:rsidR="004542A0" w:rsidRPr="00F179B7">
        <w:rPr>
          <w:rFonts w:ascii="TH SarabunPSK" w:hAnsi="TH SarabunPSK" w:cs="TH SarabunPSK"/>
          <w:sz w:val="28"/>
          <w:szCs w:val="28"/>
        </w:rPr>
        <w:t>.01</w:t>
      </w:r>
      <w:r w:rsidR="004542A0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และสอดคล้องกับงานวิจัยของ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พรพรหมพร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มุงคุณ และคณะ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(2565)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อุปกรณ์ควบคุมการไหลของกระแสไฟฟ้า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ของนักเรียนชั้นมัธยมศึกษาปีที่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โรงเรียนกุดดินจี่พิทยาคม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อำเภอนากลาง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จังหวัดหนองบัวลำภู </w:t>
      </w:r>
      <w:r w:rsidR="004542A0" w:rsidRPr="004542A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คะแนนทดสอบหลังเรียนสูงกว่าคะแนนทดสอบก่อนเรียนอย่างมีนัยสำคัญทางสถิติที่ระดับ</w:t>
      </w:r>
      <w:r w:rsidR="004542A0" w:rsidRPr="004542A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.</w:t>
      </w:r>
      <w:r w:rsidR="004542A0" w:rsidRPr="004542A0">
        <w:rPr>
          <w:rFonts w:ascii="TH SarabunPSK" w:hAnsi="TH SarabunPSK" w:cs="TH SarabunPSK"/>
          <w:color w:val="000000" w:themeColor="text1"/>
          <w:sz w:val="28"/>
          <w:szCs w:val="28"/>
        </w:rPr>
        <w:t xml:space="preserve">01  </w:t>
      </w:r>
    </w:p>
    <w:p w14:paraId="5F4B087F" w14:textId="77777777" w:rsidR="001F412E" w:rsidRPr="00B159B8" w:rsidRDefault="001F412E" w:rsidP="00754DE2">
      <w:pPr>
        <w:pStyle w:val="af2"/>
        <w:tabs>
          <w:tab w:val="left" w:pos="709"/>
        </w:tabs>
        <w:ind w:left="0"/>
        <w:contextualSpacing w:val="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</w:p>
    <w:p w14:paraId="7BBB92AB" w14:textId="64F2A439" w:rsidR="00555E51" w:rsidRPr="009D5537" w:rsidRDefault="00555E51" w:rsidP="009B1F66">
      <w:pPr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9D5537">
        <w:rPr>
          <w:rFonts w:ascii="TH SarabunPSK" w:hAnsi="TH SarabunPSK" w:cs="TH SarabunPSK" w:hint="cs"/>
          <w:b/>
          <w:bCs/>
          <w:color w:val="000000" w:themeColor="text1"/>
          <w:sz w:val="30"/>
          <w:szCs w:val="30"/>
          <w:cs/>
        </w:rPr>
        <w:t>สรุปผลการวิจัย</w:t>
      </w:r>
    </w:p>
    <w:p w14:paraId="17F2F140" w14:textId="5E175960" w:rsidR="00BB08C5" w:rsidRPr="009D5537" w:rsidRDefault="00555E51" w:rsidP="00BB08C5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9D5537">
        <w:rPr>
          <w:rFonts w:asciiTheme="minorBidi" w:hAnsiTheme="minorBidi" w:cstheme="minorBidi"/>
          <w:color w:val="000000" w:themeColor="text1"/>
          <w:sz w:val="28"/>
          <w:szCs w:val="28"/>
        </w:rPr>
        <w:tab/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ผลการพัฒนาสื่อการสอน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ประสิทธิภาพ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2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87.58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/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87.42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ซึ่งเป็นไปตามเกณฑ์ที่กำหนดคือ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</w:t>
      </w:r>
    </w:p>
    <w:p w14:paraId="3C1A5306" w14:textId="40CCA6FE" w:rsidR="00BB08C5" w:rsidRPr="009D5537" w:rsidRDefault="00BB08C5" w:rsidP="00BB08C5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2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ผลการศึกษาผลสัมฤทธิ์ทางการเรียน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กลุ่มตัวอย่างได้คะแนนเฉลี่ยของแบบทดสอบ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ก่อนเรียนเท่ากับ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15.68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และคะแนนเฉลี่ยของแบบทดสอบหลังเรียนเท่ากับ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26.23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มีความก้าวหน้าทางการเรียนเฉลี่ยเท่ากับ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10.55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คิดเป็นร้อยละ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67.28</w:t>
      </w:r>
    </w:p>
    <w:p w14:paraId="7FBBCF35" w14:textId="62129A74" w:rsidR="005024A9" w:rsidRPr="009D5537" w:rsidRDefault="00BB08C5" w:rsidP="005024A9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8368C2">
        <w:rPr>
          <w:rFonts w:ascii="TH SarabunPSK" w:hAnsi="TH SarabunPSK" w:cs="TH SarabunPSK"/>
          <w:color w:val="0070C0"/>
          <w:sz w:val="28"/>
          <w:szCs w:val="28"/>
          <w:cs/>
        </w:rPr>
        <w:lastRenderedPageBreak/>
        <w:tab/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3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ผลการเปรียบเทียบผลสัมฤทธิ์ทางการเรียนก่อนเรียนและหลังเรียน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มีคะแนนเฉลี่ยหลังเรียนสูงกว่าก่อนเรียนอย่างมีนัยสำคัญทางสถิติที่ระดับ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.0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</w:p>
    <w:p w14:paraId="42A83836" w14:textId="77777777" w:rsidR="00417970" w:rsidRPr="005F6F84" w:rsidRDefault="00417970" w:rsidP="00C91CAF">
      <w:pPr>
        <w:pStyle w:val="af2"/>
        <w:tabs>
          <w:tab w:val="left" w:pos="709"/>
        </w:tabs>
        <w:ind w:left="0"/>
        <w:contextualSpacing w:val="0"/>
        <w:jc w:val="thaiDistribute"/>
        <w:rPr>
          <w:rFonts w:ascii="TH SarabunPSK" w:hAnsi="TH SarabunPSK" w:cs="TH SarabunPSK"/>
          <w:color w:val="FF0000"/>
          <w:sz w:val="28"/>
          <w:szCs w:val="28"/>
        </w:rPr>
      </w:pPr>
    </w:p>
    <w:p w14:paraId="533C8EA6" w14:textId="7FED45B2" w:rsidR="008D7294" w:rsidRPr="00730BB1" w:rsidRDefault="008D7294" w:rsidP="00C91CAF">
      <w:pPr>
        <w:pStyle w:val="af2"/>
        <w:tabs>
          <w:tab w:val="left" w:pos="709"/>
        </w:tabs>
        <w:ind w:left="0"/>
        <w:contextualSpacing w:val="0"/>
        <w:jc w:val="thaiDistribute"/>
        <w:rPr>
          <w:rFonts w:ascii="TH SarabunPSK" w:hAnsi="TH SarabunPSK" w:cs="TH SarabunPSK"/>
          <w:b/>
          <w:bCs/>
          <w:color w:val="000000" w:themeColor="text1"/>
          <w:sz w:val="30"/>
        </w:rPr>
      </w:pPr>
      <w:r w:rsidRPr="00730BB1">
        <w:rPr>
          <w:rFonts w:ascii="TH SarabunPSK" w:hAnsi="TH SarabunPSK" w:cs="TH SarabunPSK" w:hint="cs"/>
          <w:b/>
          <w:bCs/>
          <w:color w:val="000000" w:themeColor="text1"/>
          <w:sz w:val="30"/>
          <w:cs/>
        </w:rPr>
        <w:t>ข้อเสนอแนะ</w:t>
      </w:r>
    </w:p>
    <w:p w14:paraId="320AA2E8" w14:textId="77777777" w:rsidR="00BB08C5" w:rsidRDefault="008D7294" w:rsidP="003C3751">
      <w:pPr>
        <w:tabs>
          <w:tab w:val="left" w:pos="709"/>
        </w:tabs>
        <w:jc w:val="both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="00EF3F41" w:rsidRPr="00730BB1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EF3F41" w:rsidRPr="00730B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="00DA0301"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ข้อเสนอแนะในการนำผลการวิจัยไปใช้</w:t>
      </w:r>
    </w:p>
    <w:p w14:paraId="7C6EBFE6" w14:textId="77777777" w:rsidR="00BB08C5" w:rsidRDefault="003C3751" w:rsidP="00BB08C5">
      <w:pPr>
        <w:tabs>
          <w:tab w:val="left" w:pos="709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>1</w:t>
      </w:r>
      <w:r w:rsidR="00EF3F41" w:rsidRPr="00730BB1">
        <w:rPr>
          <w:rFonts w:ascii="TH SarabunPSK" w:hAnsi="TH SarabunPSK" w:cs="TH SarabunPSK"/>
          <w:color w:val="000000" w:themeColor="text1"/>
          <w:sz w:val="28"/>
          <w:szCs w:val="28"/>
        </w:rPr>
        <w:t>.1</w:t>
      </w:r>
      <w:r w:rsidRPr="00730B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รูปแบบการเรียนการสอนที่ใช้สื่อการสอน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การต่อวงจรไฟฟ้าภายในบ้านสำหรับนักเรียนชั้นมัธยมศึกษาปีที่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</w:rPr>
        <w:t xml:space="preserve">6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</w:t>
      </w:r>
      <w:proofErr w:type="spellStart"/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สรรพ์</w:t>
      </w:r>
      <w:proofErr w:type="spellEnd"/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มีข้อดีในการตอบสนองต่อความแตกต่างระหว่างบุคคลได้เป็นอย่างดี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ผู้เรียนสามารถเลือกเรียนได้ตามความสนใจ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และสามารถเรียนกี่ครั้งก็ได้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ต่ทั้งนี้เป็นเพียงสื่อชนิดหนึ่งที่นำมาใช้ในการเรียนการสอนเพื่อเป็นทางเลือกหนึ่งให้ผู้เรียนซึ่งครูผู้สอนต้องมีการติดตามผลอย่างต่อเนื่อง</w:t>
      </w:r>
    </w:p>
    <w:p w14:paraId="4F7B28CE" w14:textId="6EA96103" w:rsidR="003C3751" w:rsidRPr="00730BB1" w:rsidRDefault="00EF3F41" w:rsidP="00BB08C5">
      <w:pPr>
        <w:tabs>
          <w:tab w:val="left" w:pos="709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>1.2</w:t>
      </w:r>
      <w:r w:rsid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ใช้เป็นข้อมูลพื้นฐานที่สำคัญในการศึกษาวิจัยต่อไป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และเพื่อเป็นประโยชน์ในการพัฒนาสื่อการสอนให้มีประสิทธิภาพที่ดีขึ้น</w:t>
      </w:r>
    </w:p>
    <w:p w14:paraId="5919C60A" w14:textId="6D40BACA" w:rsidR="00BD210A" w:rsidRPr="00730BB1" w:rsidRDefault="00EF3F41" w:rsidP="00402BA2">
      <w:pPr>
        <w:tabs>
          <w:tab w:val="left" w:pos="709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</w:t>
      </w:r>
      <w:r w:rsidR="00E65FFC" w:rsidRPr="00730BB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="00402BA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402BA2" w:rsidRPr="00402BA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ข้อเสนอแนะด้านการวิจัยและพัฒนาครั้งต่อไป</w:t>
      </w:r>
      <w:r w:rsidR="00402BA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402BA2" w:rsidRPr="00402BA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สามารถนำวิจัยชุดนี้ไปทดลองใช้กับกลุ่มนักเรียนสายอาชีพได้</w:t>
      </w:r>
    </w:p>
    <w:p w14:paraId="344144CE" w14:textId="77777777" w:rsidR="00285B5F" w:rsidRDefault="00285B5F" w:rsidP="00402BA2">
      <w:pPr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07352C74" w14:textId="359D1A25" w:rsidR="006C1FA0" w:rsidRDefault="006C1FA0" w:rsidP="009F545F">
      <w:pPr>
        <w:rPr>
          <w:rFonts w:ascii="TH SarabunPSK" w:hAnsi="TH SarabunPSK" w:cs="TH SarabunPSK"/>
          <w:b/>
          <w:bCs/>
          <w:sz w:val="30"/>
          <w:szCs w:val="30"/>
        </w:rPr>
      </w:pPr>
      <w:bookmarkStart w:id="5" w:name="_Hlk126658391"/>
      <w:r w:rsidRPr="00DD31E1">
        <w:rPr>
          <w:rFonts w:ascii="TH SarabunPSK" w:hAnsi="TH SarabunPSK" w:cs="TH SarabunPSK"/>
          <w:b/>
          <w:bCs/>
          <w:sz w:val="30"/>
          <w:szCs w:val="30"/>
          <w:cs/>
        </w:rPr>
        <w:t>เอกสารอ้างอิง</w:t>
      </w:r>
    </w:p>
    <w:bookmarkEnd w:id="5"/>
    <w:p w14:paraId="0389E9C5" w14:textId="77777777" w:rsidR="008324B4" w:rsidRDefault="008324B4" w:rsidP="008324B4">
      <w:pPr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 xml:space="preserve">ชาญชัย คำสะอาด.  (2553). </w:t>
      </w:r>
      <w:r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การใช้เทคนิค </w:t>
      </w:r>
      <w:r>
        <w:rPr>
          <w:rFonts w:ascii="TH SarabunPSK" w:hAnsi="TH SarabunPSK" w:cs="TH SarabunPSK"/>
          <w:b/>
          <w:bCs/>
          <w:sz w:val="30"/>
          <w:szCs w:val="30"/>
        </w:rPr>
        <w:t xml:space="preserve">POE </w:t>
      </w:r>
      <w:r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เพื่อเพิ่มความเข้าใจเรื่องไฟฟ้าและแม่เหล็กไฟฟ้า. </w:t>
      </w:r>
      <w:r>
        <w:rPr>
          <w:rFonts w:ascii="TH SarabunPSK" w:hAnsi="TH SarabunPSK" w:cs="TH SarabunPSK" w:hint="cs"/>
          <w:sz w:val="30"/>
          <w:szCs w:val="30"/>
          <w:cs/>
        </w:rPr>
        <w:t>วารสารวิทยาศาสตร์</w:t>
      </w:r>
    </w:p>
    <w:p w14:paraId="5CD9D460" w14:textId="77777777" w:rsidR="008324B4" w:rsidRPr="00770B55" w:rsidRDefault="008324B4" w:rsidP="008324B4">
      <w:pPr>
        <w:ind w:firstLine="851"/>
        <w:rPr>
          <w:rFonts w:ascii="TH SarabunPSK" w:hAnsi="TH SarabunPSK" w:cs="TH SarabunPSK"/>
          <w:sz w:val="30"/>
          <w:szCs w:val="30"/>
          <w:cs/>
        </w:rPr>
      </w:pPr>
      <w:r>
        <w:rPr>
          <w:rFonts w:ascii="TH SarabunPSK" w:hAnsi="TH SarabunPSK" w:cs="TH SarabunPSK" w:hint="cs"/>
          <w:sz w:val="30"/>
          <w:szCs w:val="30"/>
          <w:cs/>
        </w:rPr>
        <w:t>และเทคโนโลยีภาคเหนือ 3(3). หน้าที่ 9-15.</w:t>
      </w:r>
      <w:r>
        <w:rPr>
          <w:rFonts w:ascii="TH SarabunPSK" w:hAnsi="TH SarabunPSK" w:cs="TH SarabunPSK"/>
          <w:sz w:val="30"/>
          <w:szCs w:val="30"/>
        </w:rPr>
        <w:t xml:space="preserve"> </w:t>
      </w:r>
    </w:p>
    <w:p w14:paraId="7E5A3FF4" w14:textId="5293607E" w:rsidR="00EA77AA" w:rsidRDefault="00654487" w:rsidP="00EA77AA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sz w:val="28"/>
          <w:szCs w:val="28"/>
          <w:cs/>
        </w:rPr>
        <w:t xml:space="preserve">พรพรหมพร </w:t>
      </w:r>
      <w:r w:rsidR="00EA77AA" w:rsidRPr="00F179B7">
        <w:rPr>
          <w:rFonts w:ascii="TH SarabunPSK" w:hAnsi="TH SarabunPSK" w:cs="TH SarabunPSK"/>
          <w:sz w:val="28"/>
          <w:szCs w:val="28"/>
          <w:cs/>
        </w:rPr>
        <w:t>มุงคุณ</w:t>
      </w:r>
      <w:r>
        <w:rPr>
          <w:rFonts w:ascii="TH SarabunPSK" w:hAnsi="TH SarabunPSK" w:cs="TH SarabunPSK"/>
          <w:sz w:val="28"/>
          <w:szCs w:val="28"/>
          <w:cs/>
        </w:rPr>
        <w:t xml:space="preserve"> อภิญญา </w:t>
      </w:r>
      <w:proofErr w:type="spellStart"/>
      <w:r w:rsidR="00EA77AA" w:rsidRPr="00F179B7">
        <w:rPr>
          <w:rFonts w:ascii="TH SarabunPSK" w:hAnsi="TH SarabunPSK" w:cs="TH SarabunPSK"/>
          <w:sz w:val="28"/>
          <w:szCs w:val="28"/>
          <w:cs/>
        </w:rPr>
        <w:t>วอศิริ</w:t>
      </w:r>
      <w:proofErr w:type="spellEnd"/>
      <w:r w:rsidR="00EA77AA">
        <w:rPr>
          <w:rFonts w:ascii="TH SarabunPSK" w:hAnsi="TH SarabunPSK" w:cs="TH SarabunPSK"/>
          <w:sz w:val="28"/>
          <w:szCs w:val="28"/>
          <w:vertAlign w:val="superscript"/>
        </w:rPr>
        <w:t xml:space="preserve"> </w:t>
      </w:r>
      <w:proofErr w:type="spellStart"/>
      <w:r>
        <w:rPr>
          <w:rFonts w:ascii="TH SarabunPSK" w:hAnsi="TH SarabunPSK" w:cs="TH SarabunPSK"/>
          <w:sz w:val="28"/>
          <w:szCs w:val="28"/>
          <w:cs/>
        </w:rPr>
        <w:t>และศิวกร</w:t>
      </w:r>
      <w:proofErr w:type="spellEnd"/>
      <w:r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EA77AA" w:rsidRPr="00F179B7">
        <w:rPr>
          <w:rFonts w:ascii="TH SarabunPSK" w:hAnsi="TH SarabunPSK" w:cs="TH SarabunPSK"/>
          <w:sz w:val="28"/>
          <w:szCs w:val="28"/>
          <w:cs/>
        </w:rPr>
        <w:t>แก้วรัตน์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</w:rPr>
        <w:t>. (2565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). </w:t>
      </w:r>
      <w:bookmarkStart w:id="6" w:name="_Hlk46154102"/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การพัฒนาชุดการสอน</w:t>
      </w:r>
      <w:r w:rsidR="00EA77AA" w:rsidRP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เรื่อง</w:t>
      </w:r>
      <w:r w:rsidR="00EA77AA" w:rsidRP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อุปกรณ์ควบคุมการไหลของ</w:t>
      </w:r>
      <w:r w:rsid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กระแสไฟฟ้า</w:t>
      </w:r>
      <w:r w:rsidR="00EA77AA" w:rsidRP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ของนักเรียนชั้นมัธยมศึกษาปีที่</w:t>
      </w:r>
      <w:r w:rsidR="00EA77AA" w:rsidRP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4 </w:t>
      </w:r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โรงเรียนกุดดินจี่พิทยาคม</w:t>
      </w:r>
      <w:r w:rsidR="00EA77AA" w:rsidRP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อำเภอนากลาง</w:t>
      </w:r>
      <w:r w:rsidR="00EA77AA" w:rsidRP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="00EA77AA" w:rsidRPr="00EA77AA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จังหวัดหนองบัวลำภู</w:t>
      </w:r>
      <w:r w:rsidR="00EA77AA" w:rsidRPr="00EA77AA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.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รายงานสืบเนื่องจากการประชุม</w:t>
      </w:r>
      <w:bookmarkEnd w:id="6"/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วิชาการระดับชาติ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ราช</w:t>
      </w:r>
      <w:proofErr w:type="spellStart"/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ภัฏ</w:t>
      </w:r>
      <w:proofErr w:type="spellEnd"/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เลยวิช</w:t>
      </w:r>
      <w:r w:rsidR="00EA77A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า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การ ประจำปี 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</w:rPr>
        <w:t>2565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วันที่ 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</w:rPr>
        <w:t>25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EA77A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มีนาคม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</w:rPr>
        <w:t>2565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="00EA77AA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มหาวิทยาลัยราช</w:t>
      </w:r>
      <w:proofErr w:type="spellStart"/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ภัฏ</w:t>
      </w:r>
      <w:proofErr w:type="spellEnd"/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เลย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หน้าที่ </w:t>
      </w:r>
      <w:r w:rsidR="001B0CFB">
        <w:rPr>
          <w:rFonts w:ascii="TH SarabunPSK" w:hAnsi="TH SarabunPSK" w:cs="TH SarabunPSK"/>
          <w:color w:val="000000" w:themeColor="text1"/>
          <w:sz w:val="28"/>
          <w:szCs w:val="28"/>
        </w:rPr>
        <w:t>518-523</w:t>
      </w:r>
      <w:r w:rsidR="00EA77AA" w:rsidRPr="004D66D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</w:p>
    <w:p w14:paraId="160B2541" w14:textId="77777777" w:rsidR="00077764" w:rsidRPr="004D66D1" w:rsidRDefault="00077764" w:rsidP="00077764">
      <w:pPr>
        <w:ind w:left="567" w:hanging="567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ล้วน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สายยศ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และอังคณา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สายยศ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. (2538). </w:t>
      </w:r>
      <w:r w:rsidRPr="0020284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เทคนิคการวิจัยทางการศึกษา</w:t>
      </w:r>
      <w:r w:rsidRPr="0020284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.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พิมพ์ครั้งที่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5. </w:t>
      </w:r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กรุงเทพมหานคร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: </w:t>
      </w:r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สุวีริยา</w:t>
      </w:r>
      <w:proofErr w:type="spellStart"/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สาส์</w:t>
      </w:r>
      <w:proofErr w:type="spellEnd"/>
      <w:r w:rsidRPr="00C7529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</w:t>
      </w:r>
      <w:r w:rsidRPr="00C75295">
        <w:rPr>
          <w:rFonts w:ascii="TH SarabunPSK" w:hAnsi="TH SarabunPSK" w:cs="TH SarabunPSK"/>
          <w:color w:val="000000" w:themeColor="text1"/>
          <w:sz w:val="28"/>
          <w:szCs w:val="28"/>
          <w:cs/>
        </w:rPr>
        <w:t>.</w:t>
      </w:r>
    </w:p>
    <w:p w14:paraId="0FAE4EA8" w14:textId="77777777" w:rsidR="00077764" w:rsidRDefault="00077764" w:rsidP="00077764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179B7">
        <w:rPr>
          <w:rFonts w:ascii="TH SarabunPSK" w:hAnsi="TH SarabunPSK" w:cs="TH SarabunPSK"/>
          <w:sz w:val="28"/>
          <w:szCs w:val="28"/>
          <w:cs/>
        </w:rPr>
        <w:t xml:space="preserve">สุชามาศ </w:t>
      </w:r>
      <w:proofErr w:type="spellStart"/>
      <w:r w:rsidRPr="00F179B7">
        <w:rPr>
          <w:rFonts w:ascii="TH SarabunPSK" w:hAnsi="TH SarabunPSK" w:cs="TH SarabunPSK"/>
          <w:sz w:val="28"/>
          <w:szCs w:val="28"/>
          <w:cs/>
        </w:rPr>
        <w:t>ขุ่ยจิ้ม</w:t>
      </w:r>
      <w:proofErr w:type="spellEnd"/>
      <w:r w:rsidRPr="00F179B7">
        <w:rPr>
          <w:rFonts w:ascii="TH SarabunPSK" w:hAnsi="TH SarabunPSK" w:cs="TH SarabunPSK"/>
          <w:sz w:val="28"/>
          <w:szCs w:val="28"/>
          <w:cs/>
        </w:rPr>
        <w:t xml:space="preserve"> ทิพรัตน์ พิมพ์โพธิ์พันธ์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Pr="00F179B7">
        <w:rPr>
          <w:rFonts w:ascii="TH SarabunPSK" w:hAnsi="TH SarabunPSK" w:cs="TH SarabunPSK"/>
          <w:sz w:val="28"/>
          <w:szCs w:val="28"/>
          <w:cs/>
        </w:rPr>
        <w:t>และศิวกร</w:t>
      </w:r>
      <w:proofErr w:type="spellEnd"/>
      <w:r w:rsidRPr="00F179B7">
        <w:rPr>
          <w:rFonts w:ascii="TH SarabunPSK" w:hAnsi="TH SarabunPSK" w:cs="TH SarabunPSK"/>
          <w:sz w:val="28"/>
          <w:szCs w:val="28"/>
          <w:cs/>
        </w:rPr>
        <w:t xml:space="preserve">  แก้วรัตน์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. (2565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).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การพัฒนาชุดการสอน</w:t>
      </w:r>
      <w:r w:rsidRPr="001B0CF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เรื่อง</w:t>
      </w:r>
      <w:r w:rsidRPr="001B0CF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แผงสาธิตการต่อวงจรไฟฟ้า</w:t>
      </w:r>
      <w:r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ภายในบ้าน</w:t>
      </w:r>
      <w:r w:rsidRPr="001B0CF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สำหรับนักเรียนชั้นมัธยมศึกษาปีที่</w:t>
      </w:r>
      <w:r w:rsidRPr="001B0CF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5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โรงเรียนนาอ้อวิทยา</w:t>
      </w:r>
      <w:r w:rsidRPr="001B0CF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ตำบลศรีสองรัก</w:t>
      </w:r>
      <w:r w:rsidRPr="001B0CF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อำเภอเมือง</w:t>
      </w:r>
      <w:r w:rsidRPr="001B0CFB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  <w:r w:rsidRPr="001B0CFB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จังหวัดเลย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รายงานสืบเนื่องจากการประชุมวิชาการระดับชาติ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ราช</w:t>
      </w:r>
      <w:proofErr w:type="spellStart"/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ภัฏ</w:t>
      </w:r>
      <w:proofErr w:type="spellEnd"/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เลยวิช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า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การ ประจำปี 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2565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วันที่ 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25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มีนาคม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2565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มหาวิทยาลัยราช</w:t>
      </w:r>
      <w:proofErr w:type="spellStart"/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ภัฏ</w:t>
      </w:r>
      <w:proofErr w:type="spellEnd"/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เลย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หน้าที่ 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511-517</w:t>
      </w:r>
      <w:r w:rsidRPr="004D66D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</w:p>
    <w:p w14:paraId="4FECB02A" w14:textId="77777777" w:rsidR="007C36A5" w:rsidRDefault="007C36A5" w:rsidP="007C36A5">
      <w:pPr>
        <w:rPr>
          <w:rFonts w:ascii="TH Sarabun New" w:eastAsia="Calibri" w:hAnsi="TH Sarabun New" w:cs="TH Sarabun New"/>
          <w:sz w:val="28"/>
          <w:szCs w:val="28"/>
          <w:lang w:eastAsia="en-US"/>
        </w:rPr>
      </w:pP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 xml:space="preserve">ดารกา 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 xml:space="preserve"> </w:t>
      </w:r>
      <w:proofErr w:type="spellStart"/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วรรณวนิช</w:t>
      </w:r>
      <w:proofErr w:type="spellEnd"/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 xml:space="preserve">. 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 xml:space="preserve"> </w:t>
      </w: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(</w:t>
      </w:r>
      <w:r w:rsidRPr="007C36A5">
        <w:rPr>
          <w:rFonts w:ascii="TH Sarabun New" w:eastAsia="Calibri" w:hAnsi="TH Sarabun New" w:cs="TH Sarabun New"/>
          <w:sz w:val="28"/>
          <w:szCs w:val="28"/>
          <w:lang w:eastAsia="en-US"/>
        </w:rPr>
        <w:t xml:space="preserve">2549). 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 xml:space="preserve"> </w:t>
      </w:r>
      <w:r w:rsidRPr="007C36A5">
        <w:rPr>
          <w:rFonts w:ascii="TH Sarabun New" w:eastAsia="Calibri" w:hAnsi="TH Sarabun New" w:cs="TH Sarabun New"/>
          <w:b/>
          <w:bCs/>
          <w:sz w:val="28"/>
          <w:szCs w:val="28"/>
          <w:cs/>
          <w:lang w:eastAsia="en-US"/>
        </w:rPr>
        <w:t>ยุทธศาสตร์การสอน</w:t>
      </w: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 xml:space="preserve">. 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 xml:space="preserve"> </w:t>
      </w: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กรุงเทพฯ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 xml:space="preserve"> </w:t>
      </w: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: โรงเรียนสาธิตมหาวิทยาลัย</w:t>
      </w:r>
      <w:r w:rsidRPr="007C36A5">
        <w:rPr>
          <w:rFonts w:ascii="TH Sarabun New" w:eastAsia="Calibri" w:hAnsi="TH Sarabun New" w:cs="TH Sarabun New"/>
          <w:sz w:val="28"/>
          <w:szCs w:val="28"/>
          <w:lang w:eastAsia="en-US"/>
        </w:rPr>
        <w:t xml:space="preserve"> </w:t>
      </w:r>
    </w:p>
    <w:p w14:paraId="07AA4859" w14:textId="5B72D015" w:rsidR="007C36A5" w:rsidRPr="00A4703F" w:rsidRDefault="007C36A5" w:rsidP="00A4703F">
      <w:pPr>
        <w:ind w:firstLine="851"/>
        <w:rPr>
          <w:rFonts w:ascii="TH Sarabun New" w:eastAsia="Calibri" w:hAnsi="TH Sarabun New" w:cs="TH Sarabun New"/>
          <w:sz w:val="28"/>
          <w:szCs w:val="28"/>
          <w:lang w:eastAsia="en-US"/>
        </w:rPr>
      </w:pP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ศรีนครินทรวิ</w:t>
      </w:r>
      <w:proofErr w:type="spellStart"/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โรฒ</w:t>
      </w:r>
      <w:proofErr w:type="spellEnd"/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 xml:space="preserve"> (ฝ่ายมัธยม).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 xml:space="preserve"> </w:t>
      </w: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(เอกสารอัดส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>ำ</w:t>
      </w:r>
      <w:r w:rsidRPr="007C36A5">
        <w:rPr>
          <w:rFonts w:ascii="TH Sarabun New" w:eastAsia="Calibri" w:hAnsi="TH Sarabun New" w:cs="TH Sarabun New"/>
          <w:sz w:val="28"/>
          <w:szCs w:val="28"/>
          <w:cs/>
          <w:lang w:eastAsia="en-US"/>
        </w:rPr>
        <w:t>เนา)</w:t>
      </w:r>
      <w:r w:rsidRPr="007C36A5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>.</w:t>
      </w:r>
      <w:r w:rsidR="00086A56">
        <w:rPr>
          <w:rFonts w:ascii="TH Sarabun New" w:eastAsia="Calibri" w:hAnsi="TH Sarabun New" w:cs="TH Sarabun New" w:hint="cs"/>
          <w:sz w:val="28"/>
          <w:szCs w:val="28"/>
          <w:cs/>
          <w:lang w:eastAsia="en-US"/>
        </w:rPr>
        <w:t xml:space="preserve"> </w:t>
      </w:r>
    </w:p>
    <w:bookmarkEnd w:id="1"/>
    <w:p w14:paraId="0DCBDBCD" w14:textId="77777777" w:rsidR="00DB3FF5" w:rsidRDefault="000F5B4A" w:rsidP="009F545F">
      <w:pPr>
        <w:rPr>
          <w:rFonts w:ascii="TH SarabunPSK" w:hAnsi="TH SarabunPSK" w:cs="TH SarabunPSK"/>
          <w:b/>
          <w:bCs/>
          <w:sz w:val="28"/>
          <w:szCs w:val="28"/>
        </w:rPr>
      </w:pPr>
      <w:r w:rsidRPr="00DB3FF5">
        <w:rPr>
          <w:rFonts w:ascii="TH SarabunPSK" w:hAnsi="TH SarabunPSK" w:cs="TH SarabunPSK" w:hint="cs"/>
          <w:sz w:val="28"/>
          <w:szCs w:val="28"/>
          <w:cs/>
        </w:rPr>
        <w:t>พลตรี</w:t>
      </w:r>
      <w:r w:rsidRPr="00DB3FF5">
        <w:rPr>
          <w:rFonts w:ascii="TH SarabunPSK" w:hAnsi="TH SarabunPSK" w:cs="TH SarabunPSK"/>
          <w:sz w:val="28"/>
          <w:szCs w:val="28"/>
          <w:cs/>
        </w:rPr>
        <w:t xml:space="preserve">  </w:t>
      </w:r>
      <w:r w:rsidRPr="00DB3FF5">
        <w:rPr>
          <w:rFonts w:ascii="TH SarabunPSK" w:hAnsi="TH SarabunPSK" w:cs="TH SarabunPSK" w:hint="cs"/>
          <w:sz w:val="28"/>
          <w:szCs w:val="28"/>
          <w:cs/>
        </w:rPr>
        <w:t>สังข์ศร</w:t>
      </w:r>
      <w:r w:rsidRPr="00DB3FF5">
        <w:rPr>
          <w:rFonts w:ascii="TH SarabunPSK" w:hAnsi="TH SarabunPSK" w:cs="TH SarabunPSK"/>
          <w:sz w:val="28"/>
          <w:szCs w:val="28"/>
          <w:cs/>
        </w:rPr>
        <w:t xml:space="preserve">.  </w:t>
      </w:r>
      <w:r w:rsidRPr="00DB3FF5">
        <w:rPr>
          <w:rFonts w:ascii="TH SarabunPSK" w:hAnsi="TH SarabunPSK" w:cs="TH SarabunPSK" w:hint="cs"/>
          <w:sz w:val="28"/>
          <w:szCs w:val="28"/>
          <w:cs/>
        </w:rPr>
        <w:t>(</w:t>
      </w:r>
      <w:r w:rsidRPr="00DB3FF5">
        <w:rPr>
          <w:rFonts w:ascii="TH SarabunPSK" w:hAnsi="TH SarabunPSK" w:cs="TH SarabunPSK"/>
          <w:sz w:val="28"/>
          <w:szCs w:val="28"/>
          <w:cs/>
        </w:rPr>
        <w:t>2562</w:t>
      </w:r>
      <w:r w:rsidRPr="00DB3FF5">
        <w:rPr>
          <w:rFonts w:ascii="TH SarabunPSK" w:hAnsi="TH SarabunPSK" w:cs="TH SarabunPSK" w:hint="cs"/>
          <w:sz w:val="28"/>
          <w:szCs w:val="28"/>
          <w:cs/>
        </w:rPr>
        <w:t>)</w:t>
      </w:r>
      <w:r w:rsidRPr="00DB3FF5">
        <w:rPr>
          <w:rFonts w:ascii="TH SarabunPSK" w:hAnsi="TH SarabunPSK" w:cs="TH SarabunPSK"/>
          <w:b/>
          <w:bCs/>
          <w:sz w:val="28"/>
          <w:szCs w:val="28"/>
          <w:cs/>
        </w:rPr>
        <w:t xml:space="preserve">.  </w:t>
      </w: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การพัฒนาการจัดการเรียนรายวิชางานเชื่อมและโลหะแผ่น</w:t>
      </w:r>
      <w:r w:rsidRPr="00DB3FF5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รหัสวิชา</w:t>
      </w:r>
      <w:r w:rsidRPr="00DB3FF5">
        <w:rPr>
          <w:rFonts w:ascii="TH SarabunPSK" w:hAnsi="TH SarabunPSK" w:cs="TH SarabunPSK"/>
          <w:b/>
          <w:bCs/>
          <w:sz w:val="28"/>
          <w:szCs w:val="28"/>
          <w:cs/>
        </w:rPr>
        <w:t xml:space="preserve"> 3100-0007 </w:t>
      </w: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โดยใช้เอกสารคำสอน</w:t>
      </w:r>
    </w:p>
    <w:p w14:paraId="7360B1EC" w14:textId="77777777" w:rsidR="00DB3FF5" w:rsidRDefault="000F5B4A" w:rsidP="00DB3FF5">
      <w:pPr>
        <w:ind w:firstLine="851"/>
        <w:rPr>
          <w:rFonts w:ascii="TH SarabunPSK" w:hAnsi="TH SarabunPSK" w:cs="TH SarabunPSK"/>
          <w:b/>
          <w:bCs/>
          <w:sz w:val="28"/>
          <w:szCs w:val="28"/>
        </w:rPr>
      </w:pP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ประกอบการจัดการเรียนรู้เชิงรุก</w:t>
      </w:r>
      <w:r w:rsidRPr="00DB3FF5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สำหรับนักศึกษาระดับ</w:t>
      </w:r>
      <w:r w:rsidRPr="00DB3FF5">
        <w:rPr>
          <w:rFonts w:ascii="TH SarabunPSK" w:hAnsi="TH SarabunPSK" w:cs="TH SarabunPSK"/>
          <w:b/>
          <w:bCs/>
          <w:sz w:val="28"/>
          <w:szCs w:val="28"/>
          <w:cs/>
        </w:rPr>
        <w:tab/>
      </w: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ประกาศนียบัตรวิชาชีพชั้นสูง</w:t>
      </w:r>
      <w:r w:rsidRPr="00DB3FF5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สังกัดสำนักงานคณะกรรมการ</w:t>
      </w:r>
    </w:p>
    <w:p w14:paraId="7CDBBD14" w14:textId="14E1D137" w:rsidR="00EA77AA" w:rsidRDefault="000F5B4A" w:rsidP="00F845EC">
      <w:pPr>
        <w:ind w:firstLine="851"/>
        <w:rPr>
          <w:rFonts w:ascii="TH SarabunPSK" w:hAnsi="TH SarabunPSK" w:cs="TH SarabunPSK"/>
          <w:b/>
          <w:bCs/>
          <w:sz w:val="28"/>
          <w:szCs w:val="28"/>
        </w:rPr>
      </w:pPr>
      <w:r w:rsidRPr="00DB3FF5">
        <w:rPr>
          <w:rFonts w:ascii="TH SarabunPSK" w:hAnsi="TH SarabunPSK" w:cs="TH SarabunPSK" w:hint="cs"/>
          <w:b/>
          <w:bCs/>
          <w:sz w:val="28"/>
          <w:szCs w:val="28"/>
          <w:cs/>
        </w:rPr>
        <w:t>การอาชีวศึกษา</w:t>
      </w:r>
      <w:r w:rsidRPr="00DB3FF5">
        <w:rPr>
          <w:rFonts w:ascii="TH SarabunPSK" w:hAnsi="TH SarabunPSK" w:cs="TH SarabunPSK"/>
          <w:b/>
          <w:bCs/>
          <w:sz w:val="28"/>
          <w:szCs w:val="28"/>
          <w:cs/>
        </w:rPr>
        <w:t>.</w:t>
      </w:r>
      <w:r w:rsidR="00F845EC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F845EC" w:rsidRPr="00B51744">
        <w:rPr>
          <w:rFonts w:ascii="TH SarabunPSK" w:hAnsi="TH SarabunPSK" w:cs="TH SarabunPSK" w:hint="cs"/>
          <w:sz w:val="28"/>
          <w:szCs w:val="28"/>
          <w:cs/>
        </w:rPr>
        <w:t>วารสารวิชาการ</w:t>
      </w:r>
      <w:r w:rsidR="00F845EC" w:rsidRPr="00B5174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F845EC" w:rsidRPr="00B51744">
        <w:rPr>
          <w:rFonts w:ascii="TH SarabunPSK" w:hAnsi="TH SarabunPSK" w:cs="TH SarabunPSK"/>
          <w:sz w:val="28"/>
          <w:szCs w:val="28"/>
        </w:rPr>
        <w:t xml:space="preserve">T-VET Journal </w:t>
      </w:r>
      <w:r w:rsidR="00F845EC" w:rsidRPr="00B51744">
        <w:rPr>
          <w:rFonts w:ascii="TH SarabunPSK" w:hAnsi="TH SarabunPSK" w:cs="TH SarabunPSK" w:hint="cs"/>
          <w:sz w:val="28"/>
          <w:szCs w:val="28"/>
          <w:cs/>
        </w:rPr>
        <w:t>สถาบันการอาชีวศึกษาภาคเหนือ</w:t>
      </w:r>
      <w:r w:rsidR="00F845EC" w:rsidRPr="00B5174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F845EC" w:rsidRPr="00B51744">
        <w:rPr>
          <w:rFonts w:ascii="TH SarabunPSK" w:hAnsi="TH SarabunPSK" w:cs="TH SarabunPSK"/>
          <w:sz w:val="28"/>
          <w:szCs w:val="28"/>
        </w:rPr>
        <w:t xml:space="preserve">3. 3(6) </w:t>
      </w:r>
      <w:r w:rsidR="00F512AF">
        <w:rPr>
          <w:rFonts w:ascii="TH SarabunPSK" w:hAnsi="TH SarabunPSK" w:cs="TH SarabunPSK" w:hint="cs"/>
          <w:sz w:val="28"/>
          <w:szCs w:val="28"/>
          <w:cs/>
        </w:rPr>
        <w:t>หน้าที่</w:t>
      </w:r>
      <w:r w:rsidR="00F845EC" w:rsidRPr="00B51744">
        <w:rPr>
          <w:rFonts w:ascii="TH SarabunPSK" w:hAnsi="TH SarabunPSK" w:cs="TH SarabunPSK"/>
          <w:sz w:val="28"/>
          <w:szCs w:val="28"/>
        </w:rPr>
        <w:t xml:space="preserve"> 98-117.</w:t>
      </w:r>
    </w:p>
    <w:p w14:paraId="703A2A82" w14:textId="77777777" w:rsidR="00AE6AA3" w:rsidRDefault="00AE6AA3" w:rsidP="00966BF9">
      <w:pPr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 w:rsidRPr="00AE6AA3">
        <w:rPr>
          <w:rFonts w:ascii="TH SarabunPSK" w:hAnsi="TH SarabunPSK" w:cs="TH SarabunPSK" w:hint="cs"/>
          <w:sz w:val="28"/>
          <w:szCs w:val="28"/>
          <w:cs/>
        </w:rPr>
        <w:t>ปฐ</w:t>
      </w:r>
      <w:proofErr w:type="spellEnd"/>
      <w:r w:rsidRPr="00AE6AA3">
        <w:rPr>
          <w:rFonts w:ascii="TH SarabunPSK" w:hAnsi="TH SarabunPSK" w:cs="TH SarabunPSK" w:hint="cs"/>
          <w:sz w:val="28"/>
          <w:szCs w:val="28"/>
          <w:cs/>
        </w:rPr>
        <w:t>มาวดี</w:t>
      </w:r>
      <w:r w:rsidRPr="00AE6AA3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AE6AA3">
        <w:rPr>
          <w:rFonts w:ascii="TH SarabunPSK" w:hAnsi="TH SarabunPSK" w:cs="TH SarabunPSK" w:hint="cs"/>
          <w:sz w:val="28"/>
          <w:szCs w:val="28"/>
          <w:cs/>
        </w:rPr>
        <w:t>พละศักดิ์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  (2557). </w:t>
      </w:r>
      <w:r w:rsidRPr="00AE6AA3">
        <w:rPr>
          <w:rFonts w:ascii="TH SarabunPSK" w:hAnsi="TH SarabunPSK" w:cs="TH SarabunPSK" w:hint="cs"/>
          <w:b/>
          <w:bCs/>
          <w:sz w:val="28"/>
          <w:szCs w:val="28"/>
          <w:cs/>
        </w:rPr>
        <w:t>ความก้าวหน้าทางการเรียนของผลสัมฤทธิ์ทางการเรียนของนักเรียนผ่านกิจกรรมการเรียนรู้แบบ</w:t>
      </w:r>
    </w:p>
    <w:p w14:paraId="0DCC5840" w14:textId="5EA5A69F" w:rsidR="00966BF9" w:rsidRDefault="00AE6AA3" w:rsidP="00AE6AA3">
      <w:pPr>
        <w:ind w:firstLine="851"/>
        <w:rPr>
          <w:rFonts w:ascii="TH SarabunPSK" w:hAnsi="TH SarabunPSK" w:cs="TH SarabunPSK"/>
          <w:sz w:val="28"/>
          <w:szCs w:val="28"/>
        </w:rPr>
      </w:pPr>
      <w:r w:rsidRPr="00AE6AA3">
        <w:rPr>
          <w:rFonts w:ascii="TH SarabunPSK" w:hAnsi="TH SarabunPSK" w:cs="TH SarabunPSK" w:hint="cs"/>
          <w:b/>
          <w:bCs/>
          <w:sz w:val="28"/>
          <w:szCs w:val="28"/>
          <w:cs/>
        </w:rPr>
        <w:t>ร่วมมือ</w:t>
      </w:r>
      <w:r w:rsidRPr="00AE6AA3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Pr="00AE6AA3">
        <w:rPr>
          <w:rFonts w:ascii="TH SarabunPSK" w:hAnsi="TH SarabunPSK" w:cs="TH SarabunPSK" w:hint="cs"/>
          <w:b/>
          <w:bCs/>
          <w:sz w:val="28"/>
          <w:szCs w:val="28"/>
          <w:cs/>
        </w:rPr>
        <w:t>เรื่อง</w:t>
      </w:r>
      <w:r w:rsidRPr="00AE6AA3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Pr="00AE6AA3">
        <w:rPr>
          <w:rFonts w:ascii="TH SarabunPSK" w:hAnsi="TH SarabunPSK" w:cs="TH SarabunPSK" w:hint="cs"/>
          <w:b/>
          <w:bCs/>
          <w:sz w:val="28"/>
          <w:szCs w:val="28"/>
          <w:cs/>
        </w:rPr>
        <w:t>ปริมาณสารสัมพันธ์</w:t>
      </w:r>
      <w:r w:rsidR="00F830FC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. </w:t>
      </w:r>
      <w:r w:rsidR="00D20877" w:rsidRPr="00F921F0">
        <w:rPr>
          <w:rFonts w:ascii="TH SarabunPSK" w:hAnsi="TH SarabunPSK" w:cs="TH SarabunPSK" w:hint="cs"/>
          <w:sz w:val="28"/>
          <w:szCs w:val="28"/>
          <w:cs/>
        </w:rPr>
        <w:t>วิทยา</w:t>
      </w:r>
      <w:r w:rsidR="003B50AC" w:rsidRPr="00F921F0">
        <w:rPr>
          <w:rFonts w:ascii="TH SarabunPSK" w:hAnsi="TH SarabunPSK" w:cs="TH SarabunPSK" w:hint="cs"/>
          <w:sz w:val="28"/>
          <w:szCs w:val="28"/>
          <w:cs/>
        </w:rPr>
        <w:t>นิพนธ์ปริญญาการศึกษามหาบัณฑิต</w:t>
      </w:r>
      <w:r w:rsidR="00F921F0" w:rsidRPr="00F921F0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921F0" w:rsidRPr="00F921F0">
        <w:rPr>
          <w:rFonts w:ascii="TH SarabunPSK" w:hAnsi="TH SarabunPSK" w:cs="TH SarabunPSK"/>
          <w:sz w:val="28"/>
          <w:szCs w:val="28"/>
        </w:rPr>
        <w:t xml:space="preserve">: </w:t>
      </w:r>
      <w:r w:rsidR="00F921F0" w:rsidRPr="00F921F0">
        <w:rPr>
          <w:rFonts w:ascii="TH SarabunPSK" w:hAnsi="TH SarabunPSK" w:cs="TH SarabunPSK" w:hint="cs"/>
          <w:sz w:val="28"/>
          <w:szCs w:val="28"/>
          <w:cs/>
        </w:rPr>
        <w:t>มหาวิทยาลัยอุบลราชธานี</w:t>
      </w:r>
      <w:r w:rsidR="00E15E9B">
        <w:rPr>
          <w:rFonts w:ascii="TH SarabunPSK" w:hAnsi="TH SarabunPSK" w:cs="TH SarabunPSK"/>
          <w:sz w:val="28"/>
          <w:szCs w:val="28"/>
        </w:rPr>
        <w:t>, 2557.</w:t>
      </w:r>
    </w:p>
    <w:p w14:paraId="5E439A4E" w14:textId="77777777" w:rsidR="00941821" w:rsidRPr="00AE6AA3" w:rsidRDefault="00941821" w:rsidP="00AE6AA3">
      <w:pPr>
        <w:ind w:firstLine="851"/>
        <w:rPr>
          <w:rFonts w:ascii="TH SarabunPSK" w:hAnsi="TH SarabunPSK" w:cs="TH SarabunPSK"/>
          <w:sz w:val="28"/>
          <w:szCs w:val="28"/>
        </w:rPr>
      </w:pPr>
    </w:p>
    <w:sectPr w:rsidR="00941821" w:rsidRPr="00AE6AA3" w:rsidSect="006873D6">
      <w:type w:val="continuous"/>
      <w:pgSz w:w="11907" w:h="16840" w:code="9"/>
      <w:pgMar w:top="1418" w:right="1134" w:bottom="1418" w:left="1134" w:header="567" w:footer="567" w:gutter="0"/>
      <w:cols w:space="454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0D9E43" w14:textId="77777777" w:rsidR="00DE65D9" w:rsidRDefault="00DE65D9">
      <w:r>
        <w:separator/>
      </w:r>
    </w:p>
  </w:endnote>
  <w:endnote w:type="continuationSeparator" w:id="0">
    <w:p w14:paraId="68DDD27D" w14:textId="77777777" w:rsidR="00DE65D9" w:rsidRDefault="00DE6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5490D" w14:textId="77777777" w:rsidR="00F51257" w:rsidRDefault="00F51257" w:rsidP="00BA7D4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CC07156" w14:textId="77777777" w:rsidR="00F51257" w:rsidRDefault="00F51257" w:rsidP="00BA7D4E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1E2873" w14:textId="77777777" w:rsidR="00F51257" w:rsidRDefault="00F51257">
    <w:pPr>
      <w:pStyle w:val="a3"/>
      <w:jc w:val="center"/>
    </w:pPr>
    <w:r w:rsidRPr="004024C9">
      <w:rPr>
        <w:rFonts w:ascii="TH SarabunPSK" w:hAnsi="TH SarabunPSK" w:cs="TH SarabunPSK"/>
        <w:sz w:val="32"/>
        <w:szCs w:val="32"/>
        <w:cs/>
        <w:lang w:val="th-TH"/>
      </w:rPr>
      <w:t>[</w:t>
    </w:r>
    <w:r w:rsidRPr="004024C9">
      <w:rPr>
        <w:rFonts w:ascii="TH SarabunPSK" w:hAnsi="TH SarabunPSK" w:cs="TH SarabunPSK"/>
        <w:sz w:val="32"/>
        <w:szCs w:val="32"/>
      </w:rPr>
      <w:fldChar w:fldCharType="begin"/>
    </w:r>
    <w:r w:rsidRPr="004024C9">
      <w:rPr>
        <w:rFonts w:ascii="TH SarabunPSK" w:hAnsi="TH SarabunPSK" w:cs="TH SarabunPSK"/>
        <w:sz w:val="32"/>
        <w:szCs w:val="32"/>
      </w:rPr>
      <w:instrText xml:space="preserve"> PAGE   \* MERGEFORMAT </w:instrText>
    </w:r>
    <w:r w:rsidRPr="004024C9">
      <w:rPr>
        <w:rFonts w:ascii="TH SarabunPSK" w:hAnsi="TH SarabunPSK" w:cs="TH SarabunPSK"/>
        <w:sz w:val="32"/>
        <w:szCs w:val="32"/>
      </w:rPr>
      <w:fldChar w:fldCharType="separate"/>
    </w:r>
    <w:r w:rsidR="001C0A32" w:rsidRPr="001C0A32">
      <w:rPr>
        <w:rFonts w:ascii="TH SarabunPSK" w:hAnsi="TH SarabunPSK" w:cs="TH SarabunPSK"/>
        <w:noProof/>
        <w:sz w:val="32"/>
        <w:szCs w:val="32"/>
        <w:lang w:val="th-TH"/>
      </w:rPr>
      <w:t>9</w:t>
    </w:r>
    <w:r w:rsidRPr="004024C9">
      <w:rPr>
        <w:rFonts w:ascii="TH SarabunPSK" w:hAnsi="TH SarabunPSK" w:cs="TH SarabunPSK"/>
        <w:sz w:val="32"/>
        <w:szCs w:val="32"/>
      </w:rPr>
      <w:fldChar w:fldCharType="end"/>
    </w:r>
    <w:r w:rsidRPr="004024C9">
      <w:rPr>
        <w:rFonts w:ascii="TH SarabunPSK" w:hAnsi="TH SarabunPSK" w:cs="TH SarabunPSK"/>
        <w:sz w:val="32"/>
        <w:szCs w:val="32"/>
        <w:cs/>
        <w:lang w:val="th-TH"/>
      </w:rPr>
      <w:t>]</w:t>
    </w:r>
  </w:p>
  <w:p w14:paraId="34029347" w14:textId="77777777" w:rsidR="00F51257" w:rsidRDefault="00F51257" w:rsidP="00BA7D4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1CF26D" w14:textId="77777777" w:rsidR="00DE65D9" w:rsidRDefault="00DE65D9">
      <w:r>
        <w:separator/>
      </w:r>
    </w:p>
  </w:footnote>
  <w:footnote w:type="continuationSeparator" w:id="0">
    <w:p w14:paraId="1B460AB5" w14:textId="77777777" w:rsidR="00DE65D9" w:rsidRDefault="00DE65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50B769" w14:textId="77777777" w:rsidR="00F51257" w:rsidRDefault="00F51257" w:rsidP="00BA7D4E">
    <w:pPr>
      <w:pStyle w:val="a7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098F4F6" w14:textId="77777777" w:rsidR="00F51257" w:rsidRDefault="00F51257" w:rsidP="00A55BD7">
    <w:pPr>
      <w:pStyle w:val="a7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B23B9F" w14:textId="6663A986" w:rsidR="00F51257" w:rsidRPr="00CB694C" w:rsidRDefault="00F51257" w:rsidP="00DD31E1">
    <w:pPr>
      <w:pStyle w:val="a7"/>
      <w:tabs>
        <w:tab w:val="clear" w:pos="8306"/>
      </w:tabs>
      <w:jc w:val="right"/>
      <w:rPr>
        <w:rFonts w:ascii="TH Sarabun New" w:hAnsi="TH Sarabun New" w:cs="TH Sarabun New"/>
      </w:rPr>
    </w:pPr>
    <w:r w:rsidRPr="00CB694C">
      <w:rPr>
        <w:rFonts w:ascii="TH Sarabun New" w:hAnsi="TH Sarabun New" w:cs="TH Sarabun New"/>
        <w:noProof/>
        <w:lang w:eastAsia="en-US"/>
      </w:rPr>
      <w:drawing>
        <wp:anchor distT="0" distB="0" distL="114300" distR="114300" simplePos="0" relativeHeight="251659264" behindDoc="1" locked="0" layoutInCell="1" allowOverlap="1" wp14:anchorId="6F7483B4" wp14:editId="63ED75C4">
          <wp:simplePos x="0" y="0"/>
          <wp:positionH relativeFrom="column">
            <wp:posOffset>-15240</wp:posOffset>
          </wp:positionH>
          <wp:positionV relativeFrom="paragraph">
            <wp:posOffset>-118745</wp:posOffset>
          </wp:positionV>
          <wp:extent cx="805180" cy="584200"/>
          <wp:effectExtent l="0" t="0" r="0" b="6350"/>
          <wp:wrapThrough wrapText="bothSides">
            <wp:wrapPolygon edited="0">
              <wp:start x="0" y="0"/>
              <wp:lineTo x="0" y="21130"/>
              <wp:lineTo x="20953" y="21130"/>
              <wp:lineTo x="20953" y="0"/>
              <wp:lineTo x="0" y="0"/>
            </wp:wrapPolygon>
          </wp:wrapThrough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Loei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5180" cy="584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B694C">
      <w:rPr>
        <w:rFonts w:ascii="TH Sarabun New" w:hAnsi="TH Sarabun New" w:cs="TH Sarabun New"/>
        <w:cs/>
      </w:rPr>
      <w:t>การประชุมวิชาการระดับ</w:t>
    </w:r>
    <w:r w:rsidR="009F545F" w:rsidRPr="00CB694C">
      <w:rPr>
        <w:rFonts w:ascii="TH Sarabun New" w:hAnsi="TH Sarabun New" w:cs="TH Sarabun New"/>
        <w:cs/>
      </w:rPr>
      <w:t>ชาติ ราช</w:t>
    </w:r>
    <w:proofErr w:type="spellStart"/>
    <w:r w:rsidR="009F545F" w:rsidRPr="00CB694C">
      <w:rPr>
        <w:rFonts w:ascii="TH Sarabun New" w:hAnsi="TH Sarabun New" w:cs="TH Sarabun New"/>
        <w:cs/>
      </w:rPr>
      <w:t>ภัฏ</w:t>
    </w:r>
    <w:proofErr w:type="spellEnd"/>
    <w:r w:rsidR="009F545F" w:rsidRPr="00CB694C">
      <w:rPr>
        <w:rFonts w:ascii="TH Sarabun New" w:hAnsi="TH Sarabun New" w:cs="TH Sarabun New"/>
        <w:cs/>
      </w:rPr>
      <w:t>เลยวิชาการ ครั้งที่ 9 ประจำปี พ.ศ. 2566</w:t>
    </w:r>
  </w:p>
  <w:p w14:paraId="5CA644C3" w14:textId="77777777" w:rsidR="00F51257" w:rsidRPr="00CB694C" w:rsidRDefault="00F51257" w:rsidP="00DD31E1">
    <w:pPr>
      <w:pStyle w:val="a7"/>
      <w:pBdr>
        <w:bottom w:val="single" w:sz="4" w:space="1" w:color="auto"/>
      </w:pBdr>
      <w:tabs>
        <w:tab w:val="clear" w:pos="8306"/>
      </w:tabs>
      <w:jc w:val="right"/>
      <w:rPr>
        <w:rFonts w:ascii="TH Sarabun New" w:hAnsi="TH Sarabun New" w:cs="TH Sarabun New"/>
        <w:cs/>
      </w:rPr>
    </w:pPr>
    <w:r w:rsidRPr="00CB694C">
      <w:rPr>
        <w:rFonts w:ascii="TH Sarabun New" w:hAnsi="TH Sarabun New" w:cs="TH Sarabun New"/>
        <w:cs/>
      </w:rPr>
      <w:t>“การวิจัยเพื่อพัฒนาท้องถิ่นด้วยโมเดลเศรษฐกิจใหม่สู่เป้าหมายการพัฒนาที่ยั่งยืน”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A1886"/>
    <w:multiLevelType w:val="multilevel"/>
    <w:tmpl w:val="DE527B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  <w:b/>
      </w:rPr>
    </w:lvl>
  </w:abstractNum>
  <w:abstractNum w:abstractNumId="1" w15:restartNumberingAfterBreak="0">
    <w:nsid w:val="0D546F3B"/>
    <w:multiLevelType w:val="multilevel"/>
    <w:tmpl w:val="00087D6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0E446FB1"/>
    <w:multiLevelType w:val="multilevel"/>
    <w:tmpl w:val="7F1E2998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" w15:restartNumberingAfterBreak="0">
    <w:nsid w:val="0E4A51FA"/>
    <w:multiLevelType w:val="hybridMultilevel"/>
    <w:tmpl w:val="B8866730"/>
    <w:lvl w:ilvl="0" w:tplc="3AFE946E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4" w15:restartNumberingAfterBreak="0">
    <w:nsid w:val="101476C7"/>
    <w:multiLevelType w:val="hybridMultilevel"/>
    <w:tmpl w:val="4718E00C"/>
    <w:lvl w:ilvl="0" w:tplc="CACA40C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31520"/>
    <w:multiLevelType w:val="singleLevel"/>
    <w:tmpl w:val="32AC7598"/>
    <w:lvl w:ilvl="0"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</w:rPr>
    </w:lvl>
  </w:abstractNum>
  <w:abstractNum w:abstractNumId="6" w15:restartNumberingAfterBreak="0">
    <w:nsid w:val="16DD5AFA"/>
    <w:multiLevelType w:val="multilevel"/>
    <w:tmpl w:val="FC0A925C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60"/>
        </w:tabs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280"/>
        </w:tabs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5100"/>
        </w:tabs>
        <w:ind w:left="5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880"/>
        </w:tabs>
        <w:ind w:left="5880" w:hanging="1800"/>
      </w:pPr>
      <w:rPr>
        <w:rFonts w:hint="default"/>
      </w:rPr>
    </w:lvl>
  </w:abstractNum>
  <w:abstractNum w:abstractNumId="7" w15:restartNumberingAfterBreak="0">
    <w:nsid w:val="1AE85CFB"/>
    <w:multiLevelType w:val="multilevel"/>
    <w:tmpl w:val="90940FB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1E183903"/>
    <w:multiLevelType w:val="hybridMultilevel"/>
    <w:tmpl w:val="42F41660"/>
    <w:lvl w:ilvl="0" w:tplc="F96C6E34">
      <w:start w:val="2544"/>
      <w:numFmt w:val="decimal"/>
      <w:lvlText w:val="%1"/>
      <w:lvlJc w:val="left"/>
      <w:pPr>
        <w:tabs>
          <w:tab w:val="num" w:pos="3465"/>
        </w:tabs>
        <w:ind w:left="346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9" w15:restartNumberingAfterBreak="0">
    <w:nsid w:val="21CB108A"/>
    <w:multiLevelType w:val="multilevel"/>
    <w:tmpl w:val="7910D04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tabs>
          <w:tab w:val="num" w:pos="2040"/>
        </w:tabs>
        <w:ind w:left="20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080"/>
        </w:tabs>
        <w:ind w:left="40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800"/>
        </w:tabs>
        <w:ind w:left="78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480"/>
        </w:tabs>
        <w:ind w:left="9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3200"/>
        </w:tabs>
        <w:ind w:left="132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5240"/>
        </w:tabs>
        <w:ind w:left="15240" w:hanging="1800"/>
      </w:pPr>
      <w:rPr>
        <w:rFonts w:hint="default"/>
      </w:rPr>
    </w:lvl>
  </w:abstractNum>
  <w:abstractNum w:abstractNumId="10" w15:restartNumberingAfterBreak="0">
    <w:nsid w:val="25AA3388"/>
    <w:multiLevelType w:val="hybridMultilevel"/>
    <w:tmpl w:val="6D943F56"/>
    <w:lvl w:ilvl="0" w:tplc="28AA827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27977AAE"/>
    <w:multiLevelType w:val="singleLevel"/>
    <w:tmpl w:val="9EC8F6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2" w15:restartNumberingAfterBreak="0">
    <w:nsid w:val="28AC12FB"/>
    <w:multiLevelType w:val="hybridMultilevel"/>
    <w:tmpl w:val="DBD6209E"/>
    <w:lvl w:ilvl="0" w:tplc="A7C6D7B2">
      <w:numFmt w:val="bullet"/>
      <w:lvlText w:val=""/>
      <w:lvlJc w:val="left"/>
      <w:pPr>
        <w:tabs>
          <w:tab w:val="num" w:pos="750"/>
        </w:tabs>
        <w:ind w:left="750" w:hanging="390"/>
      </w:pPr>
      <w:rPr>
        <w:rFonts w:ascii="Wingdings 2" w:eastAsia="SimSun" w:hAnsi="Wingdings 2" w:cs="Angsana New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34D5B"/>
    <w:multiLevelType w:val="multilevel"/>
    <w:tmpl w:val="BC2683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440"/>
      </w:pPr>
      <w:rPr>
        <w:rFonts w:hint="default"/>
      </w:rPr>
    </w:lvl>
  </w:abstractNum>
  <w:abstractNum w:abstractNumId="14" w15:restartNumberingAfterBreak="0">
    <w:nsid w:val="2F3A7474"/>
    <w:multiLevelType w:val="multilevel"/>
    <w:tmpl w:val="BB2E5C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ascii="Angsana New" w:eastAsia="SimSun" w:hAnsi="Angsana New" w:cs="Angsana New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15" w15:restartNumberingAfterBreak="0">
    <w:nsid w:val="32046DEF"/>
    <w:multiLevelType w:val="multilevel"/>
    <w:tmpl w:val="6B8C6E6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" w15:restartNumberingAfterBreak="0">
    <w:nsid w:val="320536BC"/>
    <w:multiLevelType w:val="multilevel"/>
    <w:tmpl w:val="3C38B1C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7" w15:restartNumberingAfterBreak="0">
    <w:nsid w:val="3BB54B6D"/>
    <w:multiLevelType w:val="hybridMultilevel"/>
    <w:tmpl w:val="4E6AA0B2"/>
    <w:lvl w:ilvl="0" w:tplc="7FE03316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8" w15:restartNumberingAfterBreak="0">
    <w:nsid w:val="40356622"/>
    <w:multiLevelType w:val="hybridMultilevel"/>
    <w:tmpl w:val="6BB45AEA"/>
    <w:lvl w:ilvl="0" w:tplc="EF680AE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4223048C"/>
    <w:multiLevelType w:val="multilevel"/>
    <w:tmpl w:val="22E61E38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4"/>
      <w:numFmt w:val="decimal"/>
      <w:lvlText w:val="%1.%2)"/>
      <w:lvlJc w:val="left"/>
      <w:pPr>
        <w:tabs>
          <w:tab w:val="num" w:pos="2055"/>
        </w:tabs>
        <w:ind w:left="205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580"/>
        </w:tabs>
        <w:ind w:left="55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180"/>
        </w:tabs>
        <w:ind w:left="91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160"/>
        </w:tabs>
        <w:ind w:left="111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2780"/>
        </w:tabs>
        <w:ind w:left="127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4760"/>
        </w:tabs>
        <w:ind w:left="14760" w:hanging="1800"/>
      </w:pPr>
      <w:rPr>
        <w:rFonts w:hint="default"/>
      </w:rPr>
    </w:lvl>
  </w:abstractNum>
  <w:abstractNum w:abstractNumId="20" w15:restartNumberingAfterBreak="0">
    <w:nsid w:val="48604656"/>
    <w:multiLevelType w:val="multilevel"/>
    <w:tmpl w:val="0F4C57E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1" w15:restartNumberingAfterBreak="0">
    <w:nsid w:val="4A18404C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2" w15:restartNumberingAfterBreak="0">
    <w:nsid w:val="4BD7293A"/>
    <w:multiLevelType w:val="multilevel"/>
    <w:tmpl w:val="B60673CC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1"/>
      <w:numFmt w:val="decimal"/>
      <w:lvlText w:val="%1.%2)"/>
      <w:lvlJc w:val="left"/>
      <w:pPr>
        <w:tabs>
          <w:tab w:val="num" w:pos="1695"/>
        </w:tabs>
        <w:ind w:left="169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3" w15:restartNumberingAfterBreak="0">
    <w:nsid w:val="524F6532"/>
    <w:multiLevelType w:val="multilevel"/>
    <w:tmpl w:val="D152E46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 w15:restartNumberingAfterBreak="0">
    <w:nsid w:val="527462B9"/>
    <w:multiLevelType w:val="hybridMultilevel"/>
    <w:tmpl w:val="64349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CB4AE1"/>
    <w:multiLevelType w:val="multilevel"/>
    <w:tmpl w:val="721ADB7A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6" w15:restartNumberingAfterBreak="0">
    <w:nsid w:val="5AB934E5"/>
    <w:multiLevelType w:val="multilevel"/>
    <w:tmpl w:val="D1DC912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7" w15:restartNumberingAfterBreak="0">
    <w:nsid w:val="65040F7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 w15:restartNumberingAfterBreak="0">
    <w:nsid w:val="66AB695F"/>
    <w:multiLevelType w:val="multilevel"/>
    <w:tmpl w:val="7612FA3E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1440"/>
      </w:pPr>
      <w:rPr>
        <w:rFonts w:hint="default"/>
      </w:rPr>
    </w:lvl>
  </w:abstractNum>
  <w:abstractNum w:abstractNumId="29" w15:restartNumberingAfterBreak="0">
    <w:nsid w:val="66B45F0F"/>
    <w:multiLevelType w:val="multilevel"/>
    <w:tmpl w:val="3EA0F22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0" w15:restartNumberingAfterBreak="0">
    <w:nsid w:val="6A9F1E23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1" w15:restartNumberingAfterBreak="0">
    <w:nsid w:val="6C123217"/>
    <w:multiLevelType w:val="hybridMultilevel"/>
    <w:tmpl w:val="3DAA0AA4"/>
    <w:lvl w:ilvl="0" w:tplc="8C2ACD7A">
      <w:start w:val="1"/>
      <w:numFmt w:val="decimal"/>
      <w:lvlText w:val="%1."/>
      <w:lvlJc w:val="left"/>
      <w:pPr>
        <w:ind w:left="107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72CB1B90"/>
    <w:multiLevelType w:val="hybridMultilevel"/>
    <w:tmpl w:val="DFCE713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72FB3"/>
    <w:multiLevelType w:val="multilevel"/>
    <w:tmpl w:val="5FEA149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34" w15:restartNumberingAfterBreak="0">
    <w:nsid w:val="7BA534B2"/>
    <w:multiLevelType w:val="multilevel"/>
    <w:tmpl w:val="C1B27D7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5" w15:restartNumberingAfterBreak="0">
    <w:nsid w:val="7CF64D3C"/>
    <w:multiLevelType w:val="hybridMultilevel"/>
    <w:tmpl w:val="54EC7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26"/>
  </w:num>
  <w:num w:numId="4">
    <w:abstractNumId w:val="20"/>
  </w:num>
  <w:num w:numId="5">
    <w:abstractNumId w:val="28"/>
  </w:num>
  <w:num w:numId="6">
    <w:abstractNumId w:val="29"/>
  </w:num>
  <w:num w:numId="7">
    <w:abstractNumId w:val="15"/>
  </w:num>
  <w:num w:numId="8">
    <w:abstractNumId w:val="9"/>
  </w:num>
  <w:num w:numId="9">
    <w:abstractNumId w:val="22"/>
  </w:num>
  <w:num w:numId="10">
    <w:abstractNumId w:val="19"/>
  </w:num>
  <w:num w:numId="11">
    <w:abstractNumId w:val="11"/>
  </w:num>
  <w:num w:numId="12">
    <w:abstractNumId w:val="12"/>
  </w:num>
  <w:num w:numId="13">
    <w:abstractNumId w:val="3"/>
  </w:num>
  <w:num w:numId="14">
    <w:abstractNumId w:val="17"/>
  </w:num>
  <w:num w:numId="15">
    <w:abstractNumId w:val="27"/>
  </w:num>
  <w:num w:numId="16">
    <w:abstractNumId w:val="2"/>
  </w:num>
  <w:num w:numId="17">
    <w:abstractNumId w:val="13"/>
  </w:num>
  <w:num w:numId="18">
    <w:abstractNumId w:val="5"/>
  </w:num>
  <w:num w:numId="19">
    <w:abstractNumId w:val="6"/>
  </w:num>
  <w:num w:numId="20">
    <w:abstractNumId w:val="14"/>
  </w:num>
  <w:num w:numId="21">
    <w:abstractNumId w:val="33"/>
  </w:num>
  <w:num w:numId="22">
    <w:abstractNumId w:val="1"/>
  </w:num>
  <w:num w:numId="23">
    <w:abstractNumId w:val="30"/>
  </w:num>
  <w:num w:numId="24">
    <w:abstractNumId w:val="7"/>
  </w:num>
  <w:num w:numId="25">
    <w:abstractNumId w:val="16"/>
  </w:num>
  <w:num w:numId="26">
    <w:abstractNumId w:val="34"/>
  </w:num>
  <w:num w:numId="27">
    <w:abstractNumId w:val="21"/>
  </w:num>
  <w:num w:numId="28">
    <w:abstractNumId w:val="25"/>
  </w:num>
  <w:num w:numId="29">
    <w:abstractNumId w:val="10"/>
  </w:num>
  <w:num w:numId="30">
    <w:abstractNumId w:val="8"/>
  </w:num>
  <w:num w:numId="31">
    <w:abstractNumId w:val="18"/>
  </w:num>
  <w:num w:numId="32">
    <w:abstractNumId w:val="4"/>
  </w:num>
  <w:num w:numId="33">
    <w:abstractNumId w:val="32"/>
  </w:num>
  <w:num w:numId="34">
    <w:abstractNumId w:val="35"/>
  </w:num>
  <w:num w:numId="35">
    <w:abstractNumId w:val="24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1A7"/>
    <w:rsid w:val="00000319"/>
    <w:rsid w:val="00000E1B"/>
    <w:rsid w:val="000045A3"/>
    <w:rsid w:val="00005760"/>
    <w:rsid w:val="000075F1"/>
    <w:rsid w:val="00007F00"/>
    <w:rsid w:val="00011AA6"/>
    <w:rsid w:val="000124AD"/>
    <w:rsid w:val="00013CBE"/>
    <w:rsid w:val="00020C38"/>
    <w:rsid w:val="00020E6B"/>
    <w:rsid w:val="00024A33"/>
    <w:rsid w:val="00025706"/>
    <w:rsid w:val="00026198"/>
    <w:rsid w:val="00026731"/>
    <w:rsid w:val="000314EF"/>
    <w:rsid w:val="00032827"/>
    <w:rsid w:val="000358DB"/>
    <w:rsid w:val="0004086F"/>
    <w:rsid w:val="00040A36"/>
    <w:rsid w:val="00041136"/>
    <w:rsid w:val="0004281F"/>
    <w:rsid w:val="00044281"/>
    <w:rsid w:val="00046088"/>
    <w:rsid w:val="0004686E"/>
    <w:rsid w:val="000505D9"/>
    <w:rsid w:val="00053518"/>
    <w:rsid w:val="00054134"/>
    <w:rsid w:val="00057268"/>
    <w:rsid w:val="00060952"/>
    <w:rsid w:val="00064695"/>
    <w:rsid w:val="000660B1"/>
    <w:rsid w:val="00067A5B"/>
    <w:rsid w:val="000708FF"/>
    <w:rsid w:val="000712F4"/>
    <w:rsid w:val="00071818"/>
    <w:rsid w:val="00076409"/>
    <w:rsid w:val="00077764"/>
    <w:rsid w:val="00082714"/>
    <w:rsid w:val="000851DD"/>
    <w:rsid w:val="00086A56"/>
    <w:rsid w:val="000871F1"/>
    <w:rsid w:val="00087468"/>
    <w:rsid w:val="000878EF"/>
    <w:rsid w:val="00087E55"/>
    <w:rsid w:val="000900E7"/>
    <w:rsid w:val="000928D3"/>
    <w:rsid w:val="000B0EA5"/>
    <w:rsid w:val="000B1919"/>
    <w:rsid w:val="000C216A"/>
    <w:rsid w:val="000C3491"/>
    <w:rsid w:val="000C74FB"/>
    <w:rsid w:val="000C7729"/>
    <w:rsid w:val="000C7A03"/>
    <w:rsid w:val="000C7C3A"/>
    <w:rsid w:val="000D079B"/>
    <w:rsid w:val="000D1DE5"/>
    <w:rsid w:val="000D28FB"/>
    <w:rsid w:val="000D2AE7"/>
    <w:rsid w:val="000D2F92"/>
    <w:rsid w:val="000D577D"/>
    <w:rsid w:val="000E037C"/>
    <w:rsid w:val="000E1ACA"/>
    <w:rsid w:val="000E2CA6"/>
    <w:rsid w:val="000E2E95"/>
    <w:rsid w:val="000F4FE4"/>
    <w:rsid w:val="000F5B4A"/>
    <w:rsid w:val="00103C48"/>
    <w:rsid w:val="00106AF8"/>
    <w:rsid w:val="00112CA2"/>
    <w:rsid w:val="00114A12"/>
    <w:rsid w:val="00115A46"/>
    <w:rsid w:val="00116FD8"/>
    <w:rsid w:val="001214A4"/>
    <w:rsid w:val="00125594"/>
    <w:rsid w:val="00125D5D"/>
    <w:rsid w:val="00130152"/>
    <w:rsid w:val="00133615"/>
    <w:rsid w:val="00133D8C"/>
    <w:rsid w:val="001342F4"/>
    <w:rsid w:val="001372EC"/>
    <w:rsid w:val="00140CFE"/>
    <w:rsid w:val="00143687"/>
    <w:rsid w:val="00145505"/>
    <w:rsid w:val="0014721F"/>
    <w:rsid w:val="00151038"/>
    <w:rsid w:val="0015347A"/>
    <w:rsid w:val="00156B36"/>
    <w:rsid w:val="0015729B"/>
    <w:rsid w:val="00157C2E"/>
    <w:rsid w:val="001603F3"/>
    <w:rsid w:val="00162E95"/>
    <w:rsid w:val="001646C7"/>
    <w:rsid w:val="00164BE5"/>
    <w:rsid w:val="00167146"/>
    <w:rsid w:val="00167CC2"/>
    <w:rsid w:val="001728D6"/>
    <w:rsid w:val="0017506E"/>
    <w:rsid w:val="00177D3F"/>
    <w:rsid w:val="0018270A"/>
    <w:rsid w:val="00182B85"/>
    <w:rsid w:val="00182D60"/>
    <w:rsid w:val="00185A24"/>
    <w:rsid w:val="00186962"/>
    <w:rsid w:val="001871F5"/>
    <w:rsid w:val="00190E35"/>
    <w:rsid w:val="001A4DD1"/>
    <w:rsid w:val="001A5203"/>
    <w:rsid w:val="001A54B6"/>
    <w:rsid w:val="001A745A"/>
    <w:rsid w:val="001B0CFB"/>
    <w:rsid w:val="001B1479"/>
    <w:rsid w:val="001B3B89"/>
    <w:rsid w:val="001B5F82"/>
    <w:rsid w:val="001C0A32"/>
    <w:rsid w:val="001C14C4"/>
    <w:rsid w:val="001C3576"/>
    <w:rsid w:val="001C4D22"/>
    <w:rsid w:val="001C751C"/>
    <w:rsid w:val="001D1F1B"/>
    <w:rsid w:val="001D5FDB"/>
    <w:rsid w:val="001F1AD6"/>
    <w:rsid w:val="001F412E"/>
    <w:rsid w:val="001F459E"/>
    <w:rsid w:val="001F5405"/>
    <w:rsid w:val="00200993"/>
    <w:rsid w:val="00201FEC"/>
    <w:rsid w:val="00202DC3"/>
    <w:rsid w:val="00203A7D"/>
    <w:rsid w:val="00205933"/>
    <w:rsid w:val="002065F5"/>
    <w:rsid w:val="002142DA"/>
    <w:rsid w:val="002154B3"/>
    <w:rsid w:val="002234B9"/>
    <w:rsid w:val="00226FB6"/>
    <w:rsid w:val="00230B93"/>
    <w:rsid w:val="002328D0"/>
    <w:rsid w:val="00233B4C"/>
    <w:rsid w:val="00234D99"/>
    <w:rsid w:val="00235BD9"/>
    <w:rsid w:val="00236A7C"/>
    <w:rsid w:val="00246369"/>
    <w:rsid w:val="002467C9"/>
    <w:rsid w:val="00246E2E"/>
    <w:rsid w:val="0024735B"/>
    <w:rsid w:val="00247DD1"/>
    <w:rsid w:val="00247FCC"/>
    <w:rsid w:val="00253165"/>
    <w:rsid w:val="00254DD6"/>
    <w:rsid w:val="002572AD"/>
    <w:rsid w:val="0026296E"/>
    <w:rsid w:val="00262CFC"/>
    <w:rsid w:val="00264325"/>
    <w:rsid w:val="002701C8"/>
    <w:rsid w:val="00271129"/>
    <w:rsid w:val="00271235"/>
    <w:rsid w:val="00272942"/>
    <w:rsid w:val="002742CB"/>
    <w:rsid w:val="002747A4"/>
    <w:rsid w:val="00275CBE"/>
    <w:rsid w:val="00276053"/>
    <w:rsid w:val="00282C58"/>
    <w:rsid w:val="00284B78"/>
    <w:rsid w:val="002854DB"/>
    <w:rsid w:val="00285B5F"/>
    <w:rsid w:val="00285F7A"/>
    <w:rsid w:val="00286322"/>
    <w:rsid w:val="002867C6"/>
    <w:rsid w:val="00286840"/>
    <w:rsid w:val="00293470"/>
    <w:rsid w:val="00293C5E"/>
    <w:rsid w:val="00293FD7"/>
    <w:rsid w:val="002961F6"/>
    <w:rsid w:val="002A0FDB"/>
    <w:rsid w:val="002A2318"/>
    <w:rsid w:val="002A26DB"/>
    <w:rsid w:val="002A65EB"/>
    <w:rsid w:val="002A7299"/>
    <w:rsid w:val="002B4FDE"/>
    <w:rsid w:val="002C22F7"/>
    <w:rsid w:val="002C3BF8"/>
    <w:rsid w:val="002C776F"/>
    <w:rsid w:val="002D043C"/>
    <w:rsid w:val="002D28A5"/>
    <w:rsid w:val="002D6216"/>
    <w:rsid w:val="002D7088"/>
    <w:rsid w:val="002E089A"/>
    <w:rsid w:val="002F1330"/>
    <w:rsid w:val="002F230E"/>
    <w:rsid w:val="002F2E56"/>
    <w:rsid w:val="002F4DB6"/>
    <w:rsid w:val="002F59FE"/>
    <w:rsid w:val="003024D6"/>
    <w:rsid w:val="00302927"/>
    <w:rsid w:val="00304D8B"/>
    <w:rsid w:val="003054E2"/>
    <w:rsid w:val="00307CF4"/>
    <w:rsid w:val="00310654"/>
    <w:rsid w:val="003113BC"/>
    <w:rsid w:val="0031337E"/>
    <w:rsid w:val="00315FDC"/>
    <w:rsid w:val="00317ED0"/>
    <w:rsid w:val="00320DFB"/>
    <w:rsid w:val="003233B7"/>
    <w:rsid w:val="0032643D"/>
    <w:rsid w:val="00332534"/>
    <w:rsid w:val="00332DFE"/>
    <w:rsid w:val="00334628"/>
    <w:rsid w:val="00334EED"/>
    <w:rsid w:val="003374E4"/>
    <w:rsid w:val="00340AD3"/>
    <w:rsid w:val="00340C89"/>
    <w:rsid w:val="003428AE"/>
    <w:rsid w:val="00343A65"/>
    <w:rsid w:val="00344603"/>
    <w:rsid w:val="00345B26"/>
    <w:rsid w:val="00350437"/>
    <w:rsid w:val="003505AB"/>
    <w:rsid w:val="0035153E"/>
    <w:rsid w:val="00351DB6"/>
    <w:rsid w:val="00352DCB"/>
    <w:rsid w:val="00355D2A"/>
    <w:rsid w:val="00357A59"/>
    <w:rsid w:val="00360711"/>
    <w:rsid w:val="00361D2B"/>
    <w:rsid w:val="00365CDF"/>
    <w:rsid w:val="00367B0B"/>
    <w:rsid w:val="003705A3"/>
    <w:rsid w:val="003737C3"/>
    <w:rsid w:val="00380ABC"/>
    <w:rsid w:val="0038128F"/>
    <w:rsid w:val="003823F4"/>
    <w:rsid w:val="00383218"/>
    <w:rsid w:val="003843CF"/>
    <w:rsid w:val="0038463E"/>
    <w:rsid w:val="00387522"/>
    <w:rsid w:val="00387DC1"/>
    <w:rsid w:val="003906E7"/>
    <w:rsid w:val="00391535"/>
    <w:rsid w:val="00393961"/>
    <w:rsid w:val="00394817"/>
    <w:rsid w:val="00396C63"/>
    <w:rsid w:val="003976D5"/>
    <w:rsid w:val="00397F70"/>
    <w:rsid w:val="003A1D4C"/>
    <w:rsid w:val="003A43D3"/>
    <w:rsid w:val="003A445D"/>
    <w:rsid w:val="003A7129"/>
    <w:rsid w:val="003B2693"/>
    <w:rsid w:val="003B50AC"/>
    <w:rsid w:val="003B5DFC"/>
    <w:rsid w:val="003C23C7"/>
    <w:rsid w:val="003C2EFF"/>
    <w:rsid w:val="003C3751"/>
    <w:rsid w:val="003C6308"/>
    <w:rsid w:val="003D1D8A"/>
    <w:rsid w:val="003D27DE"/>
    <w:rsid w:val="003D6088"/>
    <w:rsid w:val="003D60FD"/>
    <w:rsid w:val="003E1139"/>
    <w:rsid w:val="003E18C1"/>
    <w:rsid w:val="003E19F9"/>
    <w:rsid w:val="003E6920"/>
    <w:rsid w:val="003E769E"/>
    <w:rsid w:val="003F1111"/>
    <w:rsid w:val="003F1B54"/>
    <w:rsid w:val="003F1FD8"/>
    <w:rsid w:val="003F34D8"/>
    <w:rsid w:val="003F4C14"/>
    <w:rsid w:val="003F6E02"/>
    <w:rsid w:val="00400BCE"/>
    <w:rsid w:val="0040163E"/>
    <w:rsid w:val="004024C9"/>
    <w:rsid w:val="00402BA2"/>
    <w:rsid w:val="004035C1"/>
    <w:rsid w:val="00410494"/>
    <w:rsid w:val="00410E23"/>
    <w:rsid w:val="004129B7"/>
    <w:rsid w:val="00416B7F"/>
    <w:rsid w:val="00417970"/>
    <w:rsid w:val="004201D7"/>
    <w:rsid w:val="004234FE"/>
    <w:rsid w:val="004318F6"/>
    <w:rsid w:val="00434F3A"/>
    <w:rsid w:val="00437DA3"/>
    <w:rsid w:val="00437E89"/>
    <w:rsid w:val="0044143D"/>
    <w:rsid w:val="00444E25"/>
    <w:rsid w:val="0044538C"/>
    <w:rsid w:val="00445B34"/>
    <w:rsid w:val="004478FF"/>
    <w:rsid w:val="00447C43"/>
    <w:rsid w:val="004542A0"/>
    <w:rsid w:val="00457A00"/>
    <w:rsid w:val="00457FC1"/>
    <w:rsid w:val="004608E4"/>
    <w:rsid w:val="004610D3"/>
    <w:rsid w:val="004613F8"/>
    <w:rsid w:val="00464834"/>
    <w:rsid w:val="00466B0A"/>
    <w:rsid w:val="00467EE6"/>
    <w:rsid w:val="00470C25"/>
    <w:rsid w:val="00471628"/>
    <w:rsid w:val="004732FD"/>
    <w:rsid w:val="00473387"/>
    <w:rsid w:val="00474C7A"/>
    <w:rsid w:val="00476B11"/>
    <w:rsid w:val="004775F7"/>
    <w:rsid w:val="004801CC"/>
    <w:rsid w:val="00481EC3"/>
    <w:rsid w:val="00482415"/>
    <w:rsid w:val="0048635E"/>
    <w:rsid w:val="00487BF6"/>
    <w:rsid w:val="00493D0F"/>
    <w:rsid w:val="0049782B"/>
    <w:rsid w:val="004A1C03"/>
    <w:rsid w:val="004A1DBA"/>
    <w:rsid w:val="004A3726"/>
    <w:rsid w:val="004A7568"/>
    <w:rsid w:val="004B08DC"/>
    <w:rsid w:val="004B1DDB"/>
    <w:rsid w:val="004B38F9"/>
    <w:rsid w:val="004B39BC"/>
    <w:rsid w:val="004B782C"/>
    <w:rsid w:val="004C3EB3"/>
    <w:rsid w:val="004C5E8A"/>
    <w:rsid w:val="004C6200"/>
    <w:rsid w:val="004D23B0"/>
    <w:rsid w:val="004D479C"/>
    <w:rsid w:val="004D66D1"/>
    <w:rsid w:val="004E1C1C"/>
    <w:rsid w:val="004E2F21"/>
    <w:rsid w:val="004E383E"/>
    <w:rsid w:val="004E4BB4"/>
    <w:rsid w:val="004E5DA1"/>
    <w:rsid w:val="004E6879"/>
    <w:rsid w:val="004E76A5"/>
    <w:rsid w:val="004F1794"/>
    <w:rsid w:val="004F428D"/>
    <w:rsid w:val="004F485B"/>
    <w:rsid w:val="0050145C"/>
    <w:rsid w:val="00501C8B"/>
    <w:rsid w:val="00501E23"/>
    <w:rsid w:val="005024A9"/>
    <w:rsid w:val="0050391D"/>
    <w:rsid w:val="005062FD"/>
    <w:rsid w:val="00513451"/>
    <w:rsid w:val="0051560C"/>
    <w:rsid w:val="00516922"/>
    <w:rsid w:val="00517208"/>
    <w:rsid w:val="00523C37"/>
    <w:rsid w:val="00525805"/>
    <w:rsid w:val="00530981"/>
    <w:rsid w:val="00532333"/>
    <w:rsid w:val="00533740"/>
    <w:rsid w:val="0053725C"/>
    <w:rsid w:val="00541616"/>
    <w:rsid w:val="005420AA"/>
    <w:rsid w:val="00553A35"/>
    <w:rsid w:val="00555752"/>
    <w:rsid w:val="00555D0C"/>
    <w:rsid w:val="00555E51"/>
    <w:rsid w:val="00561CF9"/>
    <w:rsid w:val="0056455A"/>
    <w:rsid w:val="00565185"/>
    <w:rsid w:val="005672B3"/>
    <w:rsid w:val="005675C7"/>
    <w:rsid w:val="005729AF"/>
    <w:rsid w:val="0057616F"/>
    <w:rsid w:val="00576762"/>
    <w:rsid w:val="0057719D"/>
    <w:rsid w:val="0057721E"/>
    <w:rsid w:val="00581324"/>
    <w:rsid w:val="00582ABD"/>
    <w:rsid w:val="005842AB"/>
    <w:rsid w:val="0058599A"/>
    <w:rsid w:val="005879ED"/>
    <w:rsid w:val="00587FDF"/>
    <w:rsid w:val="00590D6D"/>
    <w:rsid w:val="0059532F"/>
    <w:rsid w:val="00597A50"/>
    <w:rsid w:val="005A0522"/>
    <w:rsid w:val="005A430A"/>
    <w:rsid w:val="005A64E9"/>
    <w:rsid w:val="005B1048"/>
    <w:rsid w:val="005C303A"/>
    <w:rsid w:val="005C3AC3"/>
    <w:rsid w:val="005C442A"/>
    <w:rsid w:val="005C5100"/>
    <w:rsid w:val="005C6AA4"/>
    <w:rsid w:val="005C7D64"/>
    <w:rsid w:val="005D10C2"/>
    <w:rsid w:val="005D1364"/>
    <w:rsid w:val="005D2CC1"/>
    <w:rsid w:val="005D3AC2"/>
    <w:rsid w:val="005E3531"/>
    <w:rsid w:val="005E7CA7"/>
    <w:rsid w:val="005E7D75"/>
    <w:rsid w:val="005F599D"/>
    <w:rsid w:val="005F6789"/>
    <w:rsid w:val="005F6F84"/>
    <w:rsid w:val="00601FA2"/>
    <w:rsid w:val="00605025"/>
    <w:rsid w:val="0060593B"/>
    <w:rsid w:val="0060752C"/>
    <w:rsid w:val="00607BBD"/>
    <w:rsid w:val="00616568"/>
    <w:rsid w:val="0061668A"/>
    <w:rsid w:val="00616B82"/>
    <w:rsid w:val="00623AF1"/>
    <w:rsid w:val="00625787"/>
    <w:rsid w:val="00630AF7"/>
    <w:rsid w:val="00632960"/>
    <w:rsid w:val="00633318"/>
    <w:rsid w:val="006339DD"/>
    <w:rsid w:val="00633E59"/>
    <w:rsid w:val="006364D5"/>
    <w:rsid w:val="00637001"/>
    <w:rsid w:val="006372AB"/>
    <w:rsid w:val="006377D5"/>
    <w:rsid w:val="00645CA9"/>
    <w:rsid w:val="00646319"/>
    <w:rsid w:val="00647144"/>
    <w:rsid w:val="00647309"/>
    <w:rsid w:val="00653822"/>
    <w:rsid w:val="00654487"/>
    <w:rsid w:val="00654A6E"/>
    <w:rsid w:val="0065615B"/>
    <w:rsid w:val="00656967"/>
    <w:rsid w:val="006570A7"/>
    <w:rsid w:val="006615DA"/>
    <w:rsid w:val="0066260B"/>
    <w:rsid w:val="00664DD1"/>
    <w:rsid w:val="00670863"/>
    <w:rsid w:val="00671148"/>
    <w:rsid w:val="00676DA6"/>
    <w:rsid w:val="006819A8"/>
    <w:rsid w:val="006873D6"/>
    <w:rsid w:val="00687D14"/>
    <w:rsid w:val="006909E2"/>
    <w:rsid w:val="00690FAA"/>
    <w:rsid w:val="006926BA"/>
    <w:rsid w:val="006927C0"/>
    <w:rsid w:val="0069586D"/>
    <w:rsid w:val="00696551"/>
    <w:rsid w:val="00697F1B"/>
    <w:rsid w:val="006A27B9"/>
    <w:rsid w:val="006A369F"/>
    <w:rsid w:val="006A38AC"/>
    <w:rsid w:val="006A440A"/>
    <w:rsid w:val="006A50D1"/>
    <w:rsid w:val="006B1540"/>
    <w:rsid w:val="006B542F"/>
    <w:rsid w:val="006B5461"/>
    <w:rsid w:val="006B60B1"/>
    <w:rsid w:val="006C0A4B"/>
    <w:rsid w:val="006C1FA0"/>
    <w:rsid w:val="006C4EFB"/>
    <w:rsid w:val="006D2484"/>
    <w:rsid w:val="006D2F90"/>
    <w:rsid w:val="006D3339"/>
    <w:rsid w:val="006D4AD5"/>
    <w:rsid w:val="006D4E9D"/>
    <w:rsid w:val="006D53EC"/>
    <w:rsid w:val="006D71CC"/>
    <w:rsid w:val="006E1165"/>
    <w:rsid w:val="006E2098"/>
    <w:rsid w:val="006E540B"/>
    <w:rsid w:val="006E62EC"/>
    <w:rsid w:val="006E6CD7"/>
    <w:rsid w:val="006E7FC7"/>
    <w:rsid w:val="006F11B1"/>
    <w:rsid w:val="006F41E7"/>
    <w:rsid w:val="006F4AEE"/>
    <w:rsid w:val="006F635A"/>
    <w:rsid w:val="006F66DD"/>
    <w:rsid w:val="00700AAE"/>
    <w:rsid w:val="00700EB6"/>
    <w:rsid w:val="0070216F"/>
    <w:rsid w:val="0070478F"/>
    <w:rsid w:val="00706A7F"/>
    <w:rsid w:val="0071250C"/>
    <w:rsid w:val="007126C4"/>
    <w:rsid w:val="007150E4"/>
    <w:rsid w:val="00720C6E"/>
    <w:rsid w:val="00721243"/>
    <w:rsid w:val="00724C56"/>
    <w:rsid w:val="0072586C"/>
    <w:rsid w:val="00726DD4"/>
    <w:rsid w:val="00727898"/>
    <w:rsid w:val="00727DE1"/>
    <w:rsid w:val="00730396"/>
    <w:rsid w:val="00730BB1"/>
    <w:rsid w:val="00730C47"/>
    <w:rsid w:val="007311A7"/>
    <w:rsid w:val="00737212"/>
    <w:rsid w:val="00737748"/>
    <w:rsid w:val="00741CD0"/>
    <w:rsid w:val="00742E60"/>
    <w:rsid w:val="00754DE2"/>
    <w:rsid w:val="00765427"/>
    <w:rsid w:val="00770B55"/>
    <w:rsid w:val="00773AAC"/>
    <w:rsid w:val="007743B6"/>
    <w:rsid w:val="00783ED0"/>
    <w:rsid w:val="00784673"/>
    <w:rsid w:val="00784FC5"/>
    <w:rsid w:val="00791773"/>
    <w:rsid w:val="00793506"/>
    <w:rsid w:val="00793CEE"/>
    <w:rsid w:val="007A049A"/>
    <w:rsid w:val="007A3016"/>
    <w:rsid w:val="007A43B5"/>
    <w:rsid w:val="007A65D7"/>
    <w:rsid w:val="007A6932"/>
    <w:rsid w:val="007B0974"/>
    <w:rsid w:val="007B5F28"/>
    <w:rsid w:val="007C0239"/>
    <w:rsid w:val="007C0CE6"/>
    <w:rsid w:val="007C36A5"/>
    <w:rsid w:val="007C7164"/>
    <w:rsid w:val="007C7178"/>
    <w:rsid w:val="007D14D3"/>
    <w:rsid w:val="007D238E"/>
    <w:rsid w:val="007D29B5"/>
    <w:rsid w:val="007D46C1"/>
    <w:rsid w:val="007D5C46"/>
    <w:rsid w:val="007D67FF"/>
    <w:rsid w:val="007D7374"/>
    <w:rsid w:val="007E0F10"/>
    <w:rsid w:val="007E186C"/>
    <w:rsid w:val="007E1B17"/>
    <w:rsid w:val="007E20D1"/>
    <w:rsid w:val="007E55F6"/>
    <w:rsid w:val="007E5DEE"/>
    <w:rsid w:val="007E72C6"/>
    <w:rsid w:val="007E760A"/>
    <w:rsid w:val="007F24F4"/>
    <w:rsid w:val="007F74B9"/>
    <w:rsid w:val="0080310F"/>
    <w:rsid w:val="00804AC0"/>
    <w:rsid w:val="00804E22"/>
    <w:rsid w:val="00805D20"/>
    <w:rsid w:val="008079E9"/>
    <w:rsid w:val="008104EA"/>
    <w:rsid w:val="008114E9"/>
    <w:rsid w:val="0081251F"/>
    <w:rsid w:val="0081626B"/>
    <w:rsid w:val="008169B3"/>
    <w:rsid w:val="008208C7"/>
    <w:rsid w:val="00820FB4"/>
    <w:rsid w:val="00821591"/>
    <w:rsid w:val="008242DF"/>
    <w:rsid w:val="00825524"/>
    <w:rsid w:val="008302F8"/>
    <w:rsid w:val="00830452"/>
    <w:rsid w:val="0083060F"/>
    <w:rsid w:val="008317C2"/>
    <w:rsid w:val="008324B4"/>
    <w:rsid w:val="00835437"/>
    <w:rsid w:val="008368C2"/>
    <w:rsid w:val="0083797A"/>
    <w:rsid w:val="00837FFC"/>
    <w:rsid w:val="0084200C"/>
    <w:rsid w:val="00844777"/>
    <w:rsid w:val="00845BBA"/>
    <w:rsid w:val="00846010"/>
    <w:rsid w:val="00846B5B"/>
    <w:rsid w:val="00854DF0"/>
    <w:rsid w:val="008567D9"/>
    <w:rsid w:val="00857590"/>
    <w:rsid w:val="00857C79"/>
    <w:rsid w:val="008620D4"/>
    <w:rsid w:val="00862F81"/>
    <w:rsid w:val="0086516A"/>
    <w:rsid w:val="0086603D"/>
    <w:rsid w:val="00866494"/>
    <w:rsid w:val="00867E40"/>
    <w:rsid w:val="008724A4"/>
    <w:rsid w:val="00874254"/>
    <w:rsid w:val="00874BE7"/>
    <w:rsid w:val="00880F72"/>
    <w:rsid w:val="00881352"/>
    <w:rsid w:val="008849B2"/>
    <w:rsid w:val="00886819"/>
    <w:rsid w:val="00892479"/>
    <w:rsid w:val="008929B0"/>
    <w:rsid w:val="0089384C"/>
    <w:rsid w:val="00893A2C"/>
    <w:rsid w:val="00896C3A"/>
    <w:rsid w:val="00896DCC"/>
    <w:rsid w:val="008A09A6"/>
    <w:rsid w:val="008A6ACE"/>
    <w:rsid w:val="008B0B93"/>
    <w:rsid w:val="008B2B72"/>
    <w:rsid w:val="008B4692"/>
    <w:rsid w:val="008B51F5"/>
    <w:rsid w:val="008B6707"/>
    <w:rsid w:val="008B6827"/>
    <w:rsid w:val="008C1AEB"/>
    <w:rsid w:val="008C3B58"/>
    <w:rsid w:val="008C4AB3"/>
    <w:rsid w:val="008C6008"/>
    <w:rsid w:val="008D3B6B"/>
    <w:rsid w:val="008D3C9C"/>
    <w:rsid w:val="008D5930"/>
    <w:rsid w:val="008D6D9C"/>
    <w:rsid w:val="008D7294"/>
    <w:rsid w:val="008D738F"/>
    <w:rsid w:val="008E3DFD"/>
    <w:rsid w:val="008E417A"/>
    <w:rsid w:val="008F2023"/>
    <w:rsid w:val="008F565B"/>
    <w:rsid w:val="008F7B11"/>
    <w:rsid w:val="009010B5"/>
    <w:rsid w:val="009022B4"/>
    <w:rsid w:val="00902A81"/>
    <w:rsid w:val="00902C6E"/>
    <w:rsid w:val="0090513E"/>
    <w:rsid w:val="00905F95"/>
    <w:rsid w:val="00910AD7"/>
    <w:rsid w:val="0091658D"/>
    <w:rsid w:val="00917E36"/>
    <w:rsid w:val="00924652"/>
    <w:rsid w:val="00924FD6"/>
    <w:rsid w:val="00925D87"/>
    <w:rsid w:val="009260BF"/>
    <w:rsid w:val="00930ED9"/>
    <w:rsid w:val="00931799"/>
    <w:rsid w:val="00937C5F"/>
    <w:rsid w:val="00941821"/>
    <w:rsid w:val="00942402"/>
    <w:rsid w:val="009432FD"/>
    <w:rsid w:val="00946384"/>
    <w:rsid w:val="00947353"/>
    <w:rsid w:val="009477EC"/>
    <w:rsid w:val="00947A36"/>
    <w:rsid w:val="00947C42"/>
    <w:rsid w:val="0095332B"/>
    <w:rsid w:val="00953C36"/>
    <w:rsid w:val="00954BFB"/>
    <w:rsid w:val="00956F6D"/>
    <w:rsid w:val="00957EE0"/>
    <w:rsid w:val="00960142"/>
    <w:rsid w:val="009615FB"/>
    <w:rsid w:val="009644BE"/>
    <w:rsid w:val="009647FC"/>
    <w:rsid w:val="00965713"/>
    <w:rsid w:val="0096590F"/>
    <w:rsid w:val="009660E1"/>
    <w:rsid w:val="00966BF9"/>
    <w:rsid w:val="009701A9"/>
    <w:rsid w:val="009702E6"/>
    <w:rsid w:val="00970A3F"/>
    <w:rsid w:val="00970EF8"/>
    <w:rsid w:val="00972470"/>
    <w:rsid w:val="009724B1"/>
    <w:rsid w:val="009741AD"/>
    <w:rsid w:val="00974F09"/>
    <w:rsid w:val="00975AC3"/>
    <w:rsid w:val="0098066B"/>
    <w:rsid w:val="00983780"/>
    <w:rsid w:val="0098410C"/>
    <w:rsid w:val="00984B1B"/>
    <w:rsid w:val="00985637"/>
    <w:rsid w:val="00990A15"/>
    <w:rsid w:val="0099306B"/>
    <w:rsid w:val="00993142"/>
    <w:rsid w:val="00993F86"/>
    <w:rsid w:val="00994A4D"/>
    <w:rsid w:val="00994A80"/>
    <w:rsid w:val="009951F3"/>
    <w:rsid w:val="00996862"/>
    <w:rsid w:val="009B0D1B"/>
    <w:rsid w:val="009B1F66"/>
    <w:rsid w:val="009B5220"/>
    <w:rsid w:val="009B6770"/>
    <w:rsid w:val="009C30CC"/>
    <w:rsid w:val="009C3B08"/>
    <w:rsid w:val="009C43AC"/>
    <w:rsid w:val="009D0EE6"/>
    <w:rsid w:val="009D416F"/>
    <w:rsid w:val="009D4482"/>
    <w:rsid w:val="009D48E3"/>
    <w:rsid w:val="009D5537"/>
    <w:rsid w:val="009D69A8"/>
    <w:rsid w:val="009E32BD"/>
    <w:rsid w:val="009E4E90"/>
    <w:rsid w:val="009E5369"/>
    <w:rsid w:val="009E700D"/>
    <w:rsid w:val="009F2C27"/>
    <w:rsid w:val="009F2F47"/>
    <w:rsid w:val="009F545F"/>
    <w:rsid w:val="009F5D3A"/>
    <w:rsid w:val="009F607F"/>
    <w:rsid w:val="009F683E"/>
    <w:rsid w:val="009F6918"/>
    <w:rsid w:val="009F763C"/>
    <w:rsid w:val="009F7818"/>
    <w:rsid w:val="00A0101C"/>
    <w:rsid w:val="00A0230C"/>
    <w:rsid w:val="00A05A0F"/>
    <w:rsid w:val="00A0636B"/>
    <w:rsid w:val="00A118A9"/>
    <w:rsid w:val="00A118E5"/>
    <w:rsid w:val="00A11B9D"/>
    <w:rsid w:val="00A14362"/>
    <w:rsid w:val="00A15A6E"/>
    <w:rsid w:val="00A17E71"/>
    <w:rsid w:val="00A202E0"/>
    <w:rsid w:val="00A21ECD"/>
    <w:rsid w:val="00A241C9"/>
    <w:rsid w:val="00A27B46"/>
    <w:rsid w:val="00A352CA"/>
    <w:rsid w:val="00A44BC9"/>
    <w:rsid w:val="00A4703F"/>
    <w:rsid w:val="00A50E47"/>
    <w:rsid w:val="00A52B65"/>
    <w:rsid w:val="00A55BD7"/>
    <w:rsid w:val="00A55FF5"/>
    <w:rsid w:val="00A63AA6"/>
    <w:rsid w:val="00A6534C"/>
    <w:rsid w:val="00A7116D"/>
    <w:rsid w:val="00A740B2"/>
    <w:rsid w:val="00A74C82"/>
    <w:rsid w:val="00A753AE"/>
    <w:rsid w:val="00A7590B"/>
    <w:rsid w:val="00A77DD6"/>
    <w:rsid w:val="00A83EE8"/>
    <w:rsid w:val="00A842F6"/>
    <w:rsid w:val="00A85F22"/>
    <w:rsid w:val="00A870EA"/>
    <w:rsid w:val="00A910CB"/>
    <w:rsid w:val="00A9253A"/>
    <w:rsid w:val="00A95B4F"/>
    <w:rsid w:val="00AA502D"/>
    <w:rsid w:val="00AA6F84"/>
    <w:rsid w:val="00AB01AF"/>
    <w:rsid w:val="00AB261A"/>
    <w:rsid w:val="00AB29C8"/>
    <w:rsid w:val="00AB3056"/>
    <w:rsid w:val="00AB5323"/>
    <w:rsid w:val="00AB5A30"/>
    <w:rsid w:val="00AB7394"/>
    <w:rsid w:val="00AC0049"/>
    <w:rsid w:val="00AC3A82"/>
    <w:rsid w:val="00AC6776"/>
    <w:rsid w:val="00AC761F"/>
    <w:rsid w:val="00AD027B"/>
    <w:rsid w:val="00AD5995"/>
    <w:rsid w:val="00AE01F8"/>
    <w:rsid w:val="00AE0269"/>
    <w:rsid w:val="00AE4288"/>
    <w:rsid w:val="00AE691D"/>
    <w:rsid w:val="00AE6AA3"/>
    <w:rsid w:val="00AE7534"/>
    <w:rsid w:val="00AE753C"/>
    <w:rsid w:val="00AF1941"/>
    <w:rsid w:val="00AF225D"/>
    <w:rsid w:val="00AF2D4A"/>
    <w:rsid w:val="00AF6BB2"/>
    <w:rsid w:val="00AF740B"/>
    <w:rsid w:val="00AF7918"/>
    <w:rsid w:val="00B01722"/>
    <w:rsid w:val="00B03328"/>
    <w:rsid w:val="00B125D8"/>
    <w:rsid w:val="00B12A85"/>
    <w:rsid w:val="00B147D0"/>
    <w:rsid w:val="00B159B8"/>
    <w:rsid w:val="00B16728"/>
    <w:rsid w:val="00B170B9"/>
    <w:rsid w:val="00B17590"/>
    <w:rsid w:val="00B21D87"/>
    <w:rsid w:val="00B256D9"/>
    <w:rsid w:val="00B268AD"/>
    <w:rsid w:val="00B329CF"/>
    <w:rsid w:val="00B33398"/>
    <w:rsid w:val="00B35D8E"/>
    <w:rsid w:val="00B368AD"/>
    <w:rsid w:val="00B37B8C"/>
    <w:rsid w:val="00B37BC1"/>
    <w:rsid w:val="00B40A9B"/>
    <w:rsid w:val="00B40BC6"/>
    <w:rsid w:val="00B412ED"/>
    <w:rsid w:val="00B50F58"/>
    <w:rsid w:val="00B51744"/>
    <w:rsid w:val="00B52F37"/>
    <w:rsid w:val="00B54197"/>
    <w:rsid w:val="00B56BA7"/>
    <w:rsid w:val="00B60182"/>
    <w:rsid w:val="00B614C2"/>
    <w:rsid w:val="00B6180F"/>
    <w:rsid w:val="00B61C24"/>
    <w:rsid w:val="00B63E0F"/>
    <w:rsid w:val="00B64650"/>
    <w:rsid w:val="00B71D67"/>
    <w:rsid w:val="00B7358B"/>
    <w:rsid w:val="00B74272"/>
    <w:rsid w:val="00B81A3B"/>
    <w:rsid w:val="00B823E7"/>
    <w:rsid w:val="00B82954"/>
    <w:rsid w:val="00B83FF5"/>
    <w:rsid w:val="00B93634"/>
    <w:rsid w:val="00B963B2"/>
    <w:rsid w:val="00BA05F3"/>
    <w:rsid w:val="00BA18C3"/>
    <w:rsid w:val="00BA1909"/>
    <w:rsid w:val="00BA293F"/>
    <w:rsid w:val="00BA2C72"/>
    <w:rsid w:val="00BA686D"/>
    <w:rsid w:val="00BA7A29"/>
    <w:rsid w:val="00BA7D4E"/>
    <w:rsid w:val="00BB08C5"/>
    <w:rsid w:val="00BB0C24"/>
    <w:rsid w:val="00BB6459"/>
    <w:rsid w:val="00BC1B26"/>
    <w:rsid w:val="00BC253F"/>
    <w:rsid w:val="00BC2E68"/>
    <w:rsid w:val="00BC3550"/>
    <w:rsid w:val="00BC3D54"/>
    <w:rsid w:val="00BC7032"/>
    <w:rsid w:val="00BC78A8"/>
    <w:rsid w:val="00BD1783"/>
    <w:rsid w:val="00BD20D9"/>
    <w:rsid w:val="00BD210A"/>
    <w:rsid w:val="00BD6725"/>
    <w:rsid w:val="00BD79BD"/>
    <w:rsid w:val="00BE12C4"/>
    <w:rsid w:val="00BE15FC"/>
    <w:rsid w:val="00BE25E2"/>
    <w:rsid w:val="00BE5A59"/>
    <w:rsid w:val="00BE7FB4"/>
    <w:rsid w:val="00BF198D"/>
    <w:rsid w:val="00BF5148"/>
    <w:rsid w:val="00BF54E7"/>
    <w:rsid w:val="00C030B3"/>
    <w:rsid w:val="00C07378"/>
    <w:rsid w:val="00C1464F"/>
    <w:rsid w:val="00C154B0"/>
    <w:rsid w:val="00C1596B"/>
    <w:rsid w:val="00C20DC5"/>
    <w:rsid w:val="00C237DA"/>
    <w:rsid w:val="00C23F41"/>
    <w:rsid w:val="00C27ABB"/>
    <w:rsid w:val="00C30A2D"/>
    <w:rsid w:val="00C3329C"/>
    <w:rsid w:val="00C34560"/>
    <w:rsid w:val="00C34EBB"/>
    <w:rsid w:val="00C35B9C"/>
    <w:rsid w:val="00C36E67"/>
    <w:rsid w:val="00C37201"/>
    <w:rsid w:val="00C37376"/>
    <w:rsid w:val="00C40810"/>
    <w:rsid w:val="00C40B9A"/>
    <w:rsid w:val="00C40C8A"/>
    <w:rsid w:val="00C433CA"/>
    <w:rsid w:val="00C43640"/>
    <w:rsid w:val="00C43735"/>
    <w:rsid w:val="00C43A4D"/>
    <w:rsid w:val="00C47110"/>
    <w:rsid w:val="00C50EDA"/>
    <w:rsid w:val="00C52433"/>
    <w:rsid w:val="00C52846"/>
    <w:rsid w:val="00C55AF0"/>
    <w:rsid w:val="00C60ECC"/>
    <w:rsid w:val="00C666A7"/>
    <w:rsid w:val="00C668FF"/>
    <w:rsid w:val="00C67960"/>
    <w:rsid w:val="00C72AEC"/>
    <w:rsid w:val="00C75295"/>
    <w:rsid w:val="00C763B5"/>
    <w:rsid w:val="00C77146"/>
    <w:rsid w:val="00C86928"/>
    <w:rsid w:val="00C90E16"/>
    <w:rsid w:val="00C91CAF"/>
    <w:rsid w:val="00C9297C"/>
    <w:rsid w:val="00C92C90"/>
    <w:rsid w:val="00C96ED5"/>
    <w:rsid w:val="00CA1D1A"/>
    <w:rsid w:val="00CA2DBC"/>
    <w:rsid w:val="00CA364A"/>
    <w:rsid w:val="00CA408C"/>
    <w:rsid w:val="00CB2C59"/>
    <w:rsid w:val="00CB5A77"/>
    <w:rsid w:val="00CB694C"/>
    <w:rsid w:val="00CB6F7A"/>
    <w:rsid w:val="00CC29A5"/>
    <w:rsid w:val="00CC489A"/>
    <w:rsid w:val="00CC4DE8"/>
    <w:rsid w:val="00CC7B1F"/>
    <w:rsid w:val="00CD0665"/>
    <w:rsid w:val="00CD2469"/>
    <w:rsid w:val="00CD3605"/>
    <w:rsid w:val="00CD4299"/>
    <w:rsid w:val="00CD60D6"/>
    <w:rsid w:val="00CE0AA8"/>
    <w:rsid w:val="00CE10E6"/>
    <w:rsid w:val="00CE1BFD"/>
    <w:rsid w:val="00CE3CE4"/>
    <w:rsid w:val="00CE47C0"/>
    <w:rsid w:val="00CE4AAE"/>
    <w:rsid w:val="00CF10D8"/>
    <w:rsid w:val="00CF192B"/>
    <w:rsid w:val="00CF59CC"/>
    <w:rsid w:val="00D01BF4"/>
    <w:rsid w:val="00D03297"/>
    <w:rsid w:val="00D03604"/>
    <w:rsid w:val="00D03E9B"/>
    <w:rsid w:val="00D06CFC"/>
    <w:rsid w:val="00D11EC4"/>
    <w:rsid w:val="00D1300B"/>
    <w:rsid w:val="00D17908"/>
    <w:rsid w:val="00D17C95"/>
    <w:rsid w:val="00D2076F"/>
    <w:rsid w:val="00D20877"/>
    <w:rsid w:val="00D23318"/>
    <w:rsid w:val="00D23B3A"/>
    <w:rsid w:val="00D2494B"/>
    <w:rsid w:val="00D25914"/>
    <w:rsid w:val="00D30FA4"/>
    <w:rsid w:val="00D3290F"/>
    <w:rsid w:val="00D33645"/>
    <w:rsid w:val="00D338E5"/>
    <w:rsid w:val="00D3416C"/>
    <w:rsid w:val="00D3489D"/>
    <w:rsid w:val="00D3558C"/>
    <w:rsid w:val="00D37561"/>
    <w:rsid w:val="00D40EBB"/>
    <w:rsid w:val="00D4213D"/>
    <w:rsid w:val="00D43181"/>
    <w:rsid w:val="00D504E1"/>
    <w:rsid w:val="00D52B5A"/>
    <w:rsid w:val="00D537CB"/>
    <w:rsid w:val="00D544A9"/>
    <w:rsid w:val="00D554D0"/>
    <w:rsid w:val="00D561CF"/>
    <w:rsid w:val="00D5744E"/>
    <w:rsid w:val="00D5775E"/>
    <w:rsid w:val="00D6082B"/>
    <w:rsid w:val="00D61E2D"/>
    <w:rsid w:val="00D636F0"/>
    <w:rsid w:val="00D63773"/>
    <w:rsid w:val="00D66474"/>
    <w:rsid w:val="00D71278"/>
    <w:rsid w:val="00D73D2B"/>
    <w:rsid w:val="00D76653"/>
    <w:rsid w:val="00D77929"/>
    <w:rsid w:val="00D80EFC"/>
    <w:rsid w:val="00D8128D"/>
    <w:rsid w:val="00D8726F"/>
    <w:rsid w:val="00D92022"/>
    <w:rsid w:val="00D93539"/>
    <w:rsid w:val="00D94D33"/>
    <w:rsid w:val="00D97D77"/>
    <w:rsid w:val="00DA0301"/>
    <w:rsid w:val="00DA152D"/>
    <w:rsid w:val="00DA3C00"/>
    <w:rsid w:val="00DA4344"/>
    <w:rsid w:val="00DA5AD1"/>
    <w:rsid w:val="00DB1E37"/>
    <w:rsid w:val="00DB2C41"/>
    <w:rsid w:val="00DB3C04"/>
    <w:rsid w:val="00DB3FF5"/>
    <w:rsid w:val="00DB78D3"/>
    <w:rsid w:val="00DB7D5E"/>
    <w:rsid w:val="00DC33E2"/>
    <w:rsid w:val="00DC4F0C"/>
    <w:rsid w:val="00DC63D7"/>
    <w:rsid w:val="00DC6F43"/>
    <w:rsid w:val="00DD30E7"/>
    <w:rsid w:val="00DD31E1"/>
    <w:rsid w:val="00DD3937"/>
    <w:rsid w:val="00DD64B8"/>
    <w:rsid w:val="00DE1C45"/>
    <w:rsid w:val="00DE1F2D"/>
    <w:rsid w:val="00DE30EC"/>
    <w:rsid w:val="00DE33F9"/>
    <w:rsid w:val="00DE5591"/>
    <w:rsid w:val="00DE65D9"/>
    <w:rsid w:val="00DE709B"/>
    <w:rsid w:val="00DF52ED"/>
    <w:rsid w:val="00DF602B"/>
    <w:rsid w:val="00E000AB"/>
    <w:rsid w:val="00E03939"/>
    <w:rsid w:val="00E056E4"/>
    <w:rsid w:val="00E0658A"/>
    <w:rsid w:val="00E0672A"/>
    <w:rsid w:val="00E15E9B"/>
    <w:rsid w:val="00E17466"/>
    <w:rsid w:val="00E21362"/>
    <w:rsid w:val="00E23F5B"/>
    <w:rsid w:val="00E26A35"/>
    <w:rsid w:val="00E318AB"/>
    <w:rsid w:val="00E3414C"/>
    <w:rsid w:val="00E356C3"/>
    <w:rsid w:val="00E40A28"/>
    <w:rsid w:val="00E44BCB"/>
    <w:rsid w:val="00E5586A"/>
    <w:rsid w:val="00E61357"/>
    <w:rsid w:val="00E6553D"/>
    <w:rsid w:val="00E65FFC"/>
    <w:rsid w:val="00E66C98"/>
    <w:rsid w:val="00E676BD"/>
    <w:rsid w:val="00E742DE"/>
    <w:rsid w:val="00E74C73"/>
    <w:rsid w:val="00E7731C"/>
    <w:rsid w:val="00E813EC"/>
    <w:rsid w:val="00E83DD0"/>
    <w:rsid w:val="00E847C7"/>
    <w:rsid w:val="00E84D5A"/>
    <w:rsid w:val="00E87F81"/>
    <w:rsid w:val="00E942F7"/>
    <w:rsid w:val="00E953A0"/>
    <w:rsid w:val="00E961BC"/>
    <w:rsid w:val="00E962B0"/>
    <w:rsid w:val="00EA006C"/>
    <w:rsid w:val="00EA0A4A"/>
    <w:rsid w:val="00EA0BD8"/>
    <w:rsid w:val="00EA0C78"/>
    <w:rsid w:val="00EA3D76"/>
    <w:rsid w:val="00EA49E5"/>
    <w:rsid w:val="00EA77AA"/>
    <w:rsid w:val="00EB080F"/>
    <w:rsid w:val="00EB45AD"/>
    <w:rsid w:val="00EB5996"/>
    <w:rsid w:val="00EB7107"/>
    <w:rsid w:val="00EC05C9"/>
    <w:rsid w:val="00EC139C"/>
    <w:rsid w:val="00EC3E15"/>
    <w:rsid w:val="00EC7D9B"/>
    <w:rsid w:val="00ED58F9"/>
    <w:rsid w:val="00ED6F07"/>
    <w:rsid w:val="00EE02C1"/>
    <w:rsid w:val="00EE061C"/>
    <w:rsid w:val="00EE1598"/>
    <w:rsid w:val="00EE2437"/>
    <w:rsid w:val="00EE3B78"/>
    <w:rsid w:val="00EE3FBA"/>
    <w:rsid w:val="00EE4372"/>
    <w:rsid w:val="00EE5910"/>
    <w:rsid w:val="00EF2061"/>
    <w:rsid w:val="00EF3F41"/>
    <w:rsid w:val="00F02DF5"/>
    <w:rsid w:val="00F05853"/>
    <w:rsid w:val="00F111DC"/>
    <w:rsid w:val="00F122AA"/>
    <w:rsid w:val="00F14DF4"/>
    <w:rsid w:val="00F179B7"/>
    <w:rsid w:val="00F2135F"/>
    <w:rsid w:val="00F253E9"/>
    <w:rsid w:val="00F32600"/>
    <w:rsid w:val="00F336D5"/>
    <w:rsid w:val="00F33D57"/>
    <w:rsid w:val="00F36EB6"/>
    <w:rsid w:val="00F40030"/>
    <w:rsid w:val="00F40B08"/>
    <w:rsid w:val="00F41987"/>
    <w:rsid w:val="00F42AB1"/>
    <w:rsid w:val="00F44FAB"/>
    <w:rsid w:val="00F46DBB"/>
    <w:rsid w:val="00F47226"/>
    <w:rsid w:val="00F500EA"/>
    <w:rsid w:val="00F505AF"/>
    <w:rsid w:val="00F51257"/>
    <w:rsid w:val="00F512AF"/>
    <w:rsid w:val="00F51FB1"/>
    <w:rsid w:val="00F53EEF"/>
    <w:rsid w:val="00F56D0E"/>
    <w:rsid w:val="00F62F7C"/>
    <w:rsid w:val="00F64574"/>
    <w:rsid w:val="00F6489C"/>
    <w:rsid w:val="00F64E6F"/>
    <w:rsid w:val="00F656CE"/>
    <w:rsid w:val="00F664A8"/>
    <w:rsid w:val="00F72E62"/>
    <w:rsid w:val="00F74033"/>
    <w:rsid w:val="00F74272"/>
    <w:rsid w:val="00F749F3"/>
    <w:rsid w:val="00F76524"/>
    <w:rsid w:val="00F80616"/>
    <w:rsid w:val="00F80A3E"/>
    <w:rsid w:val="00F80DFA"/>
    <w:rsid w:val="00F811A6"/>
    <w:rsid w:val="00F830FC"/>
    <w:rsid w:val="00F83662"/>
    <w:rsid w:val="00F837AA"/>
    <w:rsid w:val="00F845EC"/>
    <w:rsid w:val="00F84E26"/>
    <w:rsid w:val="00F852E1"/>
    <w:rsid w:val="00F8750A"/>
    <w:rsid w:val="00F9047A"/>
    <w:rsid w:val="00F921F0"/>
    <w:rsid w:val="00F92715"/>
    <w:rsid w:val="00F92A8E"/>
    <w:rsid w:val="00F92DE4"/>
    <w:rsid w:val="00F944C5"/>
    <w:rsid w:val="00F958BC"/>
    <w:rsid w:val="00F97C2E"/>
    <w:rsid w:val="00FA12D1"/>
    <w:rsid w:val="00FA5F95"/>
    <w:rsid w:val="00FB1CC1"/>
    <w:rsid w:val="00FB32A9"/>
    <w:rsid w:val="00FB40F6"/>
    <w:rsid w:val="00FB5AE1"/>
    <w:rsid w:val="00FB7C17"/>
    <w:rsid w:val="00FB7C6B"/>
    <w:rsid w:val="00FB7FD9"/>
    <w:rsid w:val="00FC1B69"/>
    <w:rsid w:val="00FC3158"/>
    <w:rsid w:val="00FC547D"/>
    <w:rsid w:val="00FC590C"/>
    <w:rsid w:val="00FC6090"/>
    <w:rsid w:val="00FC6602"/>
    <w:rsid w:val="00FC7B31"/>
    <w:rsid w:val="00FD382C"/>
    <w:rsid w:val="00FD4CDE"/>
    <w:rsid w:val="00FD515E"/>
    <w:rsid w:val="00FE1A6A"/>
    <w:rsid w:val="00FE1CE6"/>
    <w:rsid w:val="00FE2E29"/>
    <w:rsid w:val="00FF157E"/>
    <w:rsid w:val="00FF5C6F"/>
    <w:rsid w:val="00FF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EA4B1F"/>
  <w15:docId w15:val="{98B62958-43A6-4365-8F28-661A07A6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00B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qFormat/>
    <w:rsid w:val="00B823E7"/>
    <w:pPr>
      <w:keepNext/>
      <w:spacing w:before="240" w:after="60"/>
      <w:jc w:val="center"/>
      <w:outlineLvl w:val="0"/>
    </w:pPr>
    <w:rPr>
      <w:rFonts w:ascii="Angsana New" w:eastAsia="Times New Roman" w:hAnsi="Angsana New"/>
      <w:b/>
      <w:bCs/>
      <w:kern w:val="28"/>
      <w:sz w:val="40"/>
      <w:szCs w:val="40"/>
      <w:lang w:eastAsia="en-US"/>
    </w:rPr>
  </w:style>
  <w:style w:type="paragraph" w:styleId="2">
    <w:name w:val="heading 2"/>
    <w:basedOn w:val="a"/>
    <w:next w:val="a"/>
    <w:qFormat/>
    <w:rsid w:val="00B823E7"/>
    <w:pPr>
      <w:keepNext/>
      <w:ind w:firstLine="720"/>
      <w:jc w:val="center"/>
      <w:outlineLvl w:val="1"/>
    </w:pPr>
    <w:rPr>
      <w:rFonts w:ascii="AngsanaUPC" w:eastAsia="Times New Roman" w:hAnsi="AngsanaUPC" w:cs="AngsanaUPC"/>
      <w:b/>
      <w:bCs/>
      <w:sz w:val="48"/>
      <w:szCs w:val="48"/>
      <w:lang w:eastAsia="en-US"/>
    </w:rPr>
  </w:style>
  <w:style w:type="paragraph" w:styleId="3">
    <w:name w:val="heading 3"/>
    <w:basedOn w:val="a"/>
    <w:next w:val="a"/>
    <w:qFormat/>
    <w:rsid w:val="0004686E"/>
    <w:pPr>
      <w:keepNext/>
      <w:tabs>
        <w:tab w:val="left" w:pos="1260"/>
      </w:tabs>
      <w:outlineLvl w:val="2"/>
    </w:pPr>
    <w:rPr>
      <w:rFonts w:ascii="Angsana New" w:hAnsi="Angsana New"/>
      <w:sz w:val="32"/>
      <w:szCs w:val="32"/>
    </w:rPr>
  </w:style>
  <w:style w:type="paragraph" w:styleId="4">
    <w:name w:val="heading 4"/>
    <w:basedOn w:val="a"/>
    <w:next w:val="a"/>
    <w:qFormat/>
    <w:rsid w:val="00B823E7"/>
    <w:pPr>
      <w:keepNext/>
      <w:spacing w:before="240" w:after="60"/>
      <w:outlineLvl w:val="3"/>
    </w:pPr>
    <w:rPr>
      <w:b/>
      <w:bCs/>
      <w:sz w:val="28"/>
      <w:szCs w:val="32"/>
    </w:rPr>
  </w:style>
  <w:style w:type="paragraph" w:styleId="5">
    <w:name w:val="heading 5"/>
    <w:basedOn w:val="a"/>
    <w:next w:val="a"/>
    <w:qFormat/>
    <w:rsid w:val="00B823E7"/>
    <w:p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6">
    <w:name w:val="heading 6"/>
    <w:basedOn w:val="a"/>
    <w:next w:val="a"/>
    <w:qFormat/>
    <w:rsid w:val="00B823E7"/>
    <w:pPr>
      <w:keepNext/>
      <w:jc w:val="center"/>
      <w:outlineLvl w:val="5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7">
    <w:name w:val="heading 7"/>
    <w:basedOn w:val="a"/>
    <w:next w:val="a"/>
    <w:qFormat/>
    <w:rsid w:val="00B823E7"/>
    <w:pPr>
      <w:keepNext/>
      <w:ind w:firstLine="2070"/>
      <w:jc w:val="both"/>
      <w:outlineLvl w:val="6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8">
    <w:name w:val="heading 8"/>
    <w:basedOn w:val="a"/>
    <w:next w:val="a"/>
    <w:qFormat/>
    <w:rsid w:val="00B823E7"/>
    <w:pPr>
      <w:keepNext/>
      <w:ind w:firstLine="1350"/>
      <w:jc w:val="both"/>
      <w:outlineLvl w:val="7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9">
    <w:name w:val="heading 9"/>
    <w:basedOn w:val="a"/>
    <w:next w:val="a"/>
    <w:qFormat/>
    <w:rsid w:val="00B823E7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44777"/>
    <w:pPr>
      <w:tabs>
        <w:tab w:val="center" w:pos="4153"/>
        <w:tab w:val="right" w:pos="8306"/>
      </w:tabs>
    </w:pPr>
    <w:rPr>
      <w:szCs w:val="28"/>
    </w:rPr>
  </w:style>
  <w:style w:type="character" w:styleId="a5">
    <w:name w:val="page number"/>
    <w:basedOn w:val="a0"/>
    <w:rsid w:val="00844777"/>
  </w:style>
  <w:style w:type="paragraph" w:styleId="a6">
    <w:name w:val="Balloon Text"/>
    <w:basedOn w:val="a"/>
    <w:semiHidden/>
    <w:rsid w:val="00357A59"/>
    <w:rPr>
      <w:rFonts w:ascii="Tahoma" w:hAnsi="Tahoma"/>
      <w:sz w:val="16"/>
      <w:szCs w:val="18"/>
    </w:rPr>
  </w:style>
  <w:style w:type="paragraph" w:styleId="a7">
    <w:name w:val="header"/>
    <w:basedOn w:val="a"/>
    <w:rsid w:val="00246369"/>
    <w:pPr>
      <w:tabs>
        <w:tab w:val="center" w:pos="4153"/>
        <w:tab w:val="right" w:pos="8306"/>
      </w:tabs>
    </w:pPr>
    <w:rPr>
      <w:szCs w:val="28"/>
    </w:rPr>
  </w:style>
  <w:style w:type="paragraph" w:styleId="a8">
    <w:name w:val="Body Text Indent"/>
    <w:basedOn w:val="a"/>
    <w:rsid w:val="00D71278"/>
    <w:pPr>
      <w:ind w:firstLine="720"/>
    </w:pPr>
    <w:rPr>
      <w:rFonts w:ascii="AngsanaUPC" w:eastAsia="Cordia New" w:hAnsi="AngsanaUPC" w:cs="AngsanaUPC"/>
      <w:sz w:val="32"/>
      <w:szCs w:val="32"/>
    </w:rPr>
  </w:style>
  <w:style w:type="paragraph" w:styleId="30">
    <w:name w:val="Body Text Indent 3"/>
    <w:basedOn w:val="a"/>
    <w:rsid w:val="00D71278"/>
    <w:pPr>
      <w:ind w:firstLine="720"/>
      <w:jc w:val="both"/>
    </w:pPr>
    <w:rPr>
      <w:rFonts w:ascii="AngsanaUPC" w:eastAsia="Cordia New" w:hAnsi="AngsanaUPC" w:cs="AngsanaUPC"/>
      <w:sz w:val="32"/>
      <w:szCs w:val="32"/>
    </w:rPr>
  </w:style>
  <w:style w:type="paragraph" w:styleId="a9">
    <w:name w:val="Body Text"/>
    <w:basedOn w:val="a"/>
    <w:rsid w:val="00B823E7"/>
    <w:pPr>
      <w:spacing w:after="120"/>
    </w:pPr>
    <w:rPr>
      <w:szCs w:val="28"/>
    </w:rPr>
  </w:style>
  <w:style w:type="paragraph" w:styleId="20">
    <w:name w:val="Body Text Indent 2"/>
    <w:basedOn w:val="a"/>
    <w:rsid w:val="00B823E7"/>
    <w:pPr>
      <w:ind w:firstLine="1260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21">
    <w:name w:val="Body Text 2"/>
    <w:basedOn w:val="a"/>
    <w:rsid w:val="00B823E7"/>
    <w:pPr>
      <w:ind w:firstLine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31">
    <w:name w:val="Body Text 3"/>
    <w:basedOn w:val="a"/>
    <w:rsid w:val="00B823E7"/>
    <w:pPr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aa">
    <w:name w:val="Block Text"/>
    <w:basedOn w:val="a"/>
    <w:rsid w:val="00B823E7"/>
    <w:pPr>
      <w:ind w:left="720" w:right="749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10">
    <w:name w:val="toc 1"/>
    <w:basedOn w:val="a"/>
    <w:next w:val="a"/>
    <w:autoRedefine/>
    <w:semiHidden/>
    <w:rsid w:val="00B823E7"/>
    <w:pPr>
      <w:ind w:firstLine="1530"/>
      <w:jc w:val="both"/>
    </w:pPr>
    <w:rPr>
      <w:rFonts w:ascii="Cordia New" w:eastAsia="Times New Roman" w:hAnsi="Cordia New" w:cs="Cordia New"/>
      <w:b/>
      <w:bCs/>
      <w:sz w:val="32"/>
      <w:szCs w:val="32"/>
      <w:lang w:eastAsia="en-US"/>
    </w:rPr>
  </w:style>
  <w:style w:type="paragraph" w:customStyle="1" w:styleId="ab">
    <w:name w:val="???????????"/>
    <w:basedOn w:val="a"/>
    <w:rsid w:val="00B823E7"/>
    <w:pPr>
      <w:ind w:right="386" w:firstLine="720"/>
      <w:jc w:val="both"/>
    </w:pPr>
    <w:rPr>
      <w:rFonts w:ascii="CordiaUPC" w:eastAsia="Times New Roman" w:hAnsi="CordiaUPC" w:cs="CordiaUPC"/>
      <w:sz w:val="32"/>
      <w:szCs w:val="32"/>
      <w:lang w:eastAsia="en-US"/>
    </w:rPr>
  </w:style>
  <w:style w:type="paragraph" w:customStyle="1" w:styleId="example">
    <w:name w:val="example"/>
    <w:basedOn w:val="a"/>
    <w:rsid w:val="00B823E7"/>
    <w:pPr>
      <w:ind w:firstLine="720"/>
      <w:jc w:val="center"/>
    </w:pPr>
    <w:rPr>
      <w:rFonts w:ascii="CordiaUPC" w:eastAsia="Times New Roman" w:hAnsi="CordiaUPC" w:cs="CordiaUPC"/>
      <w:i/>
      <w:iCs/>
      <w:sz w:val="36"/>
      <w:szCs w:val="36"/>
      <w:lang w:eastAsia="en-US"/>
    </w:rPr>
  </w:style>
  <w:style w:type="paragraph" w:customStyle="1" w:styleId="REG1">
    <w:name w:val="REG_1"/>
    <w:basedOn w:val="ab"/>
    <w:rsid w:val="00B823E7"/>
    <w:pPr>
      <w:ind w:right="11"/>
      <w:jc w:val="center"/>
    </w:pPr>
    <w:rPr>
      <w:b/>
      <w:bCs/>
    </w:rPr>
  </w:style>
  <w:style w:type="paragraph" w:customStyle="1" w:styleId="ref">
    <w:name w:val="ref"/>
    <w:basedOn w:val="a"/>
    <w:rsid w:val="00B823E7"/>
    <w:pPr>
      <w:spacing w:before="12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ref2">
    <w:name w:val="ref_2"/>
    <w:basedOn w:val="a"/>
    <w:rsid w:val="00B823E7"/>
    <w:pPr>
      <w:spacing w:before="6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exmbiblio">
    <w:name w:val="exm_biblio"/>
    <w:basedOn w:val="a"/>
    <w:rsid w:val="00B823E7"/>
    <w:pPr>
      <w:ind w:left="720" w:hanging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customStyle="1" w:styleId="formatthai">
    <w:name w:val="format_thai"/>
    <w:basedOn w:val="a"/>
    <w:rsid w:val="00B823E7"/>
    <w:pPr>
      <w:ind w:left="1440" w:hanging="720"/>
    </w:pPr>
    <w:rPr>
      <w:rFonts w:ascii="CordiaUPC" w:eastAsia="Times New Roman" w:hAnsi="CordiaUPC" w:cs="CordiaUPC"/>
      <w:color w:val="0000FF"/>
      <w:sz w:val="32"/>
      <w:szCs w:val="32"/>
      <w:lang w:eastAsia="en-US"/>
    </w:rPr>
  </w:style>
  <w:style w:type="paragraph" w:styleId="ac">
    <w:name w:val="Title"/>
    <w:basedOn w:val="a"/>
    <w:qFormat/>
    <w:rsid w:val="00B823E7"/>
    <w:pPr>
      <w:spacing w:before="12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ad">
    <w:name w:val="Subtitle"/>
    <w:basedOn w:val="a"/>
    <w:qFormat/>
    <w:rsid w:val="00B823E7"/>
    <w:pPr>
      <w:jc w:val="center"/>
    </w:pPr>
    <w:rPr>
      <w:rFonts w:eastAsia="Cordia New" w:cs="AngsanaUPC"/>
      <w:b/>
      <w:bCs/>
      <w:sz w:val="44"/>
      <w:szCs w:val="44"/>
      <w:lang w:eastAsia="th-TH"/>
    </w:rPr>
  </w:style>
  <w:style w:type="paragraph" w:styleId="ae">
    <w:name w:val="caption"/>
    <w:basedOn w:val="a"/>
    <w:next w:val="a"/>
    <w:qFormat/>
    <w:rsid w:val="007C7178"/>
    <w:pPr>
      <w:spacing w:before="24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table" w:styleId="af">
    <w:name w:val="Table Grid"/>
    <w:basedOn w:val="a1"/>
    <w:rsid w:val="007C7178"/>
    <w:rPr>
      <w:rFonts w:ascii="Cordia New" w:eastAsia="Cordia New" w:hAnsi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Bullet"/>
    <w:basedOn w:val="a"/>
    <w:rsid w:val="007C7178"/>
    <w:pPr>
      <w:ind w:left="360" w:hanging="360"/>
    </w:pPr>
    <w:rPr>
      <w:rFonts w:ascii="AngsanaUPC" w:eastAsia="Times New Roman" w:hAnsi="AngsanaUPC" w:cs="AngsanaUPC"/>
      <w:sz w:val="20"/>
      <w:szCs w:val="20"/>
      <w:lang w:eastAsia="en-US"/>
    </w:rPr>
  </w:style>
  <w:style w:type="paragraph" w:customStyle="1" w:styleId="af1">
    <w:name w:val="รายการอ้างอิง"/>
    <w:basedOn w:val="a"/>
    <w:rsid w:val="00A77DD6"/>
    <w:pPr>
      <w:ind w:left="720" w:hanging="720"/>
    </w:pPr>
    <w:rPr>
      <w:rFonts w:ascii="Cordia New" w:eastAsia="Cordia New" w:hAnsi="Cordia New" w:cs="Cordia New"/>
      <w:sz w:val="32"/>
      <w:szCs w:val="32"/>
      <w:lang w:eastAsia="en-US"/>
    </w:rPr>
  </w:style>
  <w:style w:type="character" w:customStyle="1" w:styleId="a4">
    <w:name w:val="ท้ายกระดาษ อักขระ"/>
    <w:link w:val="a3"/>
    <w:uiPriority w:val="99"/>
    <w:rsid w:val="004024C9"/>
    <w:rPr>
      <w:rFonts w:eastAsia="SimSun"/>
      <w:sz w:val="24"/>
      <w:szCs w:val="28"/>
      <w:lang w:eastAsia="zh-CN"/>
    </w:rPr>
  </w:style>
  <w:style w:type="paragraph" w:styleId="af2">
    <w:name w:val="List Paragraph"/>
    <w:basedOn w:val="a"/>
    <w:uiPriority w:val="34"/>
    <w:qFormat/>
    <w:rsid w:val="00317ED0"/>
    <w:pPr>
      <w:ind w:left="720"/>
      <w:contextualSpacing/>
    </w:pPr>
    <w:rPr>
      <w:szCs w:val="30"/>
    </w:rPr>
  </w:style>
  <w:style w:type="table" w:customStyle="1" w:styleId="11">
    <w:name w:val="เส้นตาราง1"/>
    <w:basedOn w:val="a1"/>
    <w:next w:val="af"/>
    <w:rsid w:val="00647144"/>
    <w:rPr>
      <w:rFonts w:asciiTheme="minorHAnsi" w:eastAsiaTheme="minorEastAsia" w:hAnsiTheme="minorHAnsi" w:cstheme="minorBidi"/>
      <w:sz w:val="22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Normal (Web)"/>
    <w:basedOn w:val="a"/>
    <w:uiPriority w:val="99"/>
    <w:semiHidden/>
    <w:unhideWhenUsed/>
    <w:rsid w:val="00742E60"/>
    <w:pPr>
      <w:spacing w:before="100" w:beforeAutospacing="1" w:after="100" w:afterAutospacing="1"/>
    </w:pPr>
    <w:rPr>
      <w:rFonts w:ascii="Angsana New" w:eastAsia="Times New Roman" w:hAnsi="Angsana New"/>
      <w:sz w:val="28"/>
      <w:szCs w:val="28"/>
      <w:lang w:eastAsia="en-US"/>
    </w:rPr>
  </w:style>
  <w:style w:type="paragraph" w:styleId="HTML">
    <w:name w:val="HTML Preformatted"/>
    <w:basedOn w:val="a"/>
    <w:link w:val="HTML0"/>
    <w:semiHidden/>
    <w:unhideWhenUsed/>
    <w:rsid w:val="004F485B"/>
    <w:rPr>
      <w:rFonts w:ascii="Consolas" w:hAnsi="Consolas"/>
      <w:sz w:val="20"/>
      <w:szCs w:val="25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semiHidden/>
    <w:rsid w:val="004F485B"/>
    <w:rPr>
      <w:rFonts w:ascii="Consolas" w:eastAsia="SimSun" w:hAnsi="Consolas"/>
      <w:szCs w:val="25"/>
      <w:lang w:eastAsia="zh-CN"/>
    </w:rPr>
  </w:style>
  <w:style w:type="character" w:styleId="af4">
    <w:name w:val="Placeholder Text"/>
    <w:basedOn w:val="a0"/>
    <w:uiPriority w:val="99"/>
    <w:semiHidden/>
    <w:rsid w:val="009C3B08"/>
    <w:rPr>
      <w:color w:val="808080"/>
    </w:rPr>
  </w:style>
  <w:style w:type="table" w:customStyle="1" w:styleId="210">
    <w:name w:val="ตารางธรรมดา 21"/>
    <w:basedOn w:val="a1"/>
    <w:next w:val="22"/>
    <w:uiPriority w:val="42"/>
    <w:rsid w:val="00AB7394"/>
    <w:rPr>
      <w:rFonts w:ascii="TH SarabunPSK" w:eastAsiaTheme="minorHAnsi" w:hAnsi="TH SarabunPSK" w:cs="TH SarabunPSK"/>
      <w:color w:val="000000"/>
      <w:sz w:val="32"/>
      <w:szCs w:val="3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22">
    <w:name w:val="Plain Table 2"/>
    <w:basedOn w:val="a1"/>
    <w:uiPriority w:val="42"/>
    <w:rsid w:val="00AB739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microsoft.com/office/2007/relationships/hdphoto" Target="media/hdphoto1.wdp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U\Downloads\LRU-Temp-65.dotx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0F09B-CB49-498C-8F89-2FAD6CBCA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LRU-Temp-65</Template>
  <TotalTime>29</TotalTime>
  <Pages>9</Pages>
  <Words>3267</Words>
  <Characters>18628</Characters>
  <Application>Microsoft Office Word</Application>
  <DocSecurity>0</DocSecurity>
  <Lines>155</Lines>
  <Paragraphs>43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ข้อ ๓๕</vt:lpstr>
      <vt:lpstr>ข้อ ๓๕</vt:lpstr>
    </vt:vector>
  </TitlesOfParts>
  <Company>TH</Company>
  <LinksUpToDate>false</LinksUpToDate>
  <CharactersWithSpaces>21852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 ๓๕</dc:title>
  <dc:creator>LRU</dc:creator>
  <cp:lastModifiedBy>LRU</cp:lastModifiedBy>
  <cp:revision>10</cp:revision>
  <cp:lastPrinted>2023-02-07T03:40:00Z</cp:lastPrinted>
  <dcterms:created xsi:type="dcterms:W3CDTF">2023-02-24T03:08:00Z</dcterms:created>
  <dcterms:modified xsi:type="dcterms:W3CDTF">2023-02-24T06:58:00Z</dcterms:modified>
</cp:coreProperties>
</file>